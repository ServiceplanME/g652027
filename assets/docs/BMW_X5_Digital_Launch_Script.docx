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9B7B" w14:textId="77777777" w:rsidR="007522CD" w:rsidRPr="007522CD" w:rsidRDefault="007522CD" w:rsidP="007522CD">
      <w:pPr>
        <w:pStyle w:val="NormalWeb"/>
        <w:spacing w:before="480" w:beforeAutospacing="0" w:after="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8"/>
          <w:szCs w:val="28"/>
          <w:u w:val="single"/>
        </w:rPr>
        <w:t>Mohamed Yousuf Naghi Motors – The New BMW X5 Digital Launch</w:t>
      </w:r>
    </w:p>
    <w:p w14:paraId="46CA84F1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4 November 2026 | Kingdom of Saudi Arabia</w:t>
      </w:r>
    </w:p>
    <w:p w14:paraId="625AE16C" w14:textId="77777777" w:rsidR="007522CD" w:rsidRPr="007522CD" w:rsidRDefault="007522CD" w:rsidP="007522CD">
      <w:pPr>
        <w:pStyle w:val="NormalWeb"/>
        <w:spacing w:before="0" w:beforeAutospacing="0" w:after="8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>Ahmed Alshehri – Opening Introduction</w:t>
      </w:r>
    </w:p>
    <w:p w14:paraId="5386DE33" w14:textId="7A5B0498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proofErr w:type="spellStart"/>
      <w:r w:rsidRPr="007522CD">
        <w:rPr>
          <w:rFonts w:ascii="BMWTypeNext" w:hAnsi="BMWTypeNext" w:cs="Arial"/>
          <w:color w:val="000000"/>
          <w:sz w:val="22"/>
          <w:szCs w:val="22"/>
        </w:rPr>
        <w:t>Assalamu</w:t>
      </w:r>
      <w:proofErr w:type="spellEnd"/>
      <w:r w:rsidRPr="007522CD">
        <w:rPr>
          <w:rFonts w:ascii="BMWTypeNext" w:hAnsi="BMWTypeNext" w:cs="Arial"/>
          <w:color w:val="000000"/>
          <w:sz w:val="22"/>
          <w:szCs w:val="22"/>
        </w:rPr>
        <w:t xml:space="preserve"> </w:t>
      </w:r>
      <w:proofErr w:type="spellStart"/>
      <w:r w:rsidRPr="007522CD">
        <w:rPr>
          <w:rFonts w:ascii="BMWTypeNext" w:hAnsi="BMWTypeNext" w:cs="Arial"/>
          <w:color w:val="000000"/>
          <w:sz w:val="22"/>
          <w:szCs w:val="22"/>
        </w:rPr>
        <w:t>alaikum</w:t>
      </w:r>
      <w:proofErr w:type="spellEnd"/>
      <w:r w:rsidRPr="007522CD">
        <w:rPr>
          <w:rFonts w:ascii="BMWTypeNext" w:hAnsi="BMWTypeNext" w:cs="Arial"/>
          <w:color w:val="000000"/>
          <w:sz w:val="22"/>
          <w:szCs w:val="22"/>
        </w:rPr>
        <w:t xml:space="preserve">, and a very warm welcome to everyone joining us </w:t>
      </w:r>
      <w:r w:rsidR="000D2C6A">
        <w:rPr>
          <w:rFonts w:ascii="BMWTypeNext" w:hAnsi="BMWTypeNext" w:cs="Arial"/>
          <w:color w:val="000000"/>
          <w:sz w:val="22"/>
          <w:szCs w:val="22"/>
        </w:rPr>
        <w:t>online</w:t>
      </w:r>
      <w:r w:rsidRPr="007522CD">
        <w:rPr>
          <w:rFonts w:ascii="BMWTypeNext" w:hAnsi="BMWTypeNext" w:cs="Arial"/>
          <w:color w:val="000000"/>
          <w:sz w:val="22"/>
          <w:szCs w:val="22"/>
        </w:rPr>
        <w:t>.</w:t>
      </w:r>
    </w:p>
    <w:p w14:paraId="46A04996" w14:textId="6C6E42DA" w:rsidR="007522CD" w:rsidRPr="007522CD" w:rsidRDefault="000D2C6A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>
        <w:rPr>
          <w:rFonts w:ascii="BMWTypeNext" w:hAnsi="BMWTypeNext" w:cs="Arial"/>
          <w:color w:val="000000"/>
          <w:sz w:val="22"/>
          <w:szCs w:val="22"/>
        </w:rPr>
        <w:t xml:space="preserve">Today 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marks an important occasion for Mohamed Yousuf Naghi Motors as we introduce the fifth-generation BMW X5 through </w:t>
      </w:r>
      <w:r w:rsidR="00A45FFC">
        <w:rPr>
          <w:rFonts w:ascii="BMWTypeNext" w:hAnsi="BMWTypeNext" w:cs="Arial"/>
          <w:color w:val="000000"/>
          <w:sz w:val="22"/>
          <w:szCs w:val="22"/>
        </w:rPr>
        <w:t>its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first-ever digital vehicle launch.</w:t>
      </w:r>
    </w:p>
    <w:p w14:paraId="753F6DE5" w14:textId="03F76BCD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We have an exciting </w:t>
      </w:r>
      <w:proofErr w:type="spellStart"/>
      <w:r w:rsidRPr="007522CD">
        <w:rPr>
          <w:rFonts w:ascii="BMWTypeNext" w:hAnsi="BMWTypeNext" w:cs="Arial"/>
          <w:color w:val="000000"/>
          <w:sz w:val="22"/>
          <w:szCs w:val="22"/>
        </w:rPr>
        <w:t>programme</w:t>
      </w:r>
      <w:proofErr w:type="spellEnd"/>
      <w:r w:rsidRPr="007522CD">
        <w:rPr>
          <w:rFonts w:ascii="BMWTypeNext" w:hAnsi="BMWTypeNext" w:cs="Arial"/>
          <w:color w:val="000000"/>
          <w:sz w:val="22"/>
          <w:szCs w:val="22"/>
        </w:rPr>
        <w:t xml:space="preserve"> ahead, offering a closer look at the new </w:t>
      </w:r>
      <w:r w:rsidR="007A12C1">
        <w:rPr>
          <w:rFonts w:ascii="BMWTypeNext" w:hAnsi="BMWTypeNext" w:cs="Arial"/>
          <w:color w:val="000000"/>
          <w:sz w:val="22"/>
          <w:szCs w:val="22"/>
        </w:rPr>
        <w:t>model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, the </w:t>
      </w:r>
      <w:r w:rsidR="009A0C78">
        <w:rPr>
          <w:rFonts w:ascii="BMWTypeNext" w:hAnsi="BMWTypeNext" w:cs="Arial"/>
          <w:color w:val="000000"/>
          <w:sz w:val="22"/>
          <w:szCs w:val="22"/>
        </w:rPr>
        <w:t xml:space="preserve">Neue Klasse </w:t>
      </w:r>
      <w:r w:rsidRPr="007522CD">
        <w:rPr>
          <w:rFonts w:ascii="BMWTypeNext" w:hAnsi="BMWTypeNext" w:cs="Arial"/>
          <w:color w:val="000000"/>
          <w:sz w:val="22"/>
          <w:szCs w:val="22"/>
        </w:rPr>
        <w:t>innovations that set this generation apart and, of course, its official reveal.</w:t>
      </w:r>
    </w:p>
    <w:p w14:paraId="1D67DA5D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To begin, I'm pleased to welcome Mohannad Al Dubayan, Central Region Sales Manager at Mohamed Yousuf Naghi Motors, to share a few words about the significance of today's occasion.</w:t>
      </w:r>
    </w:p>
    <w:p w14:paraId="3430D21D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Mohannad, over to you.</w:t>
      </w:r>
    </w:p>
    <w:p w14:paraId="4FF98271" w14:textId="77777777" w:rsidR="007522CD" w:rsidRPr="007522CD" w:rsidRDefault="007522CD" w:rsidP="007522CD">
      <w:pPr>
        <w:pStyle w:val="NormalWeb"/>
        <w:spacing w:before="0" w:beforeAutospacing="0" w:after="8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 xml:space="preserve">Mohannad Al </w:t>
      </w:r>
      <w:proofErr w:type="spellStart"/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>Dubayan</w:t>
      </w:r>
      <w:proofErr w:type="spellEnd"/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 xml:space="preserve"> – Central Region Sales Manager, MYNM</w:t>
      </w:r>
    </w:p>
    <w:p w14:paraId="2A685C96" w14:textId="77777777" w:rsidR="009B6C23" w:rsidRPr="009B6C23" w:rsidRDefault="009B6C23" w:rsidP="009B6C23">
      <w:pPr>
        <w:pStyle w:val="NormalWeb"/>
        <w:spacing w:before="240" w:after="240"/>
        <w:rPr>
          <w:rFonts w:ascii="BMWTypeNext" w:hAnsi="BMWTypeNext"/>
          <w:sz w:val="22"/>
          <w:szCs w:val="22"/>
        </w:rPr>
      </w:pPr>
      <w:r w:rsidRPr="009B6C23">
        <w:rPr>
          <w:rFonts w:ascii="BMWTypeNext" w:hAnsi="BMWTypeNext"/>
          <w:sz w:val="22"/>
          <w:szCs w:val="22"/>
        </w:rPr>
        <w:t>Thank you, Ahmed.</w:t>
      </w:r>
    </w:p>
    <w:p w14:paraId="00B4B8FE" w14:textId="3EC6E25E" w:rsidR="009B6C23" w:rsidRPr="009B6C23" w:rsidRDefault="009B6C23" w:rsidP="009B6C23">
      <w:pPr>
        <w:pStyle w:val="NormalWeb"/>
        <w:spacing w:before="240" w:after="240"/>
        <w:rPr>
          <w:rFonts w:ascii="BMWTypeNext" w:hAnsi="BMWTypeNext"/>
          <w:sz w:val="22"/>
          <w:szCs w:val="22"/>
        </w:rPr>
      </w:pPr>
      <w:r w:rsidRPr="009B6C23">
        <w:rPr>
          <w:rFonts w:ascii="BMWTypeNext" w:hAnsi="BMWTypeNext"/>
          <w:sz w:val="22"/>
          <w:szCs w:val="22"/>
        </w:rPr>
        <w:t xml:space="preserve">It is an </w:t>
      </w:r>
      <w:proofErr w:type="spellStart"/>
      <w:r w:rsidRPr="009B6C23">
        <w:rPr>
          <w:rFonts w:ascii="BMWTypeNext" w:hAnsi="BMWTypeNext"/>
          <w:sz w:val="22"/>
          <w:szCs w:val="22"/>
        </w:rPr>
        <w:t>honour</w:t>
      </w:r>
      <w:proofErr w:type="spellEnd"/>
      <w:r w:rsidRPr="009B6C23">
        <w:rPr>
          <w:rFonts w:ascii="BMWTypeNext" w:hAnsi="BMWTypeNext"/>
          <w:sz w:val="22"/>
          <w:szCs w:val="22"/>
        </w:rPr>
        <w:t xml:space="preserve"> to introduce the new BMW X5 to our customers </w:t>
      </w:r>
      <w:r>
        <w:rPr>
          <w:rFonts w:ascii="BMWTypeNext" w:hAnsi="BMWTypeNext"/>
          <w:sz w:val="22"/>
          <w:szCs w:val="22"/>
        </w:rPr>
        <w:t xml:space="preserve">and fans </w:t>
      </w:r>
      <w:r w:rsidRPr="009B6C23">
        <w:rPr>
          <w:rFonts w:ascii="BMWTypeNext" w:hAnsi="BMWTypeNext"/>
          <w:sz w:val="22"/>
          <w:szCs w:val="22"/>
        </w:rPr>
        <w:t>across Saudi Arabia. Over the years, this</w:t>
      </w:r>
      <w:r w:rsidR="00364114">
        <w:rPr>
          <w:rFonts w:ascii="BMWTypeNext" w:hAnsi="BMWTypeNext"/>
          <w:sz w:val="22"/>
          <w:szCs w:val="22"/>
        </w:rPr>
        <w:t xml:space="preserve"> pioneering</w:t>
      </w:r>
      <w:r w:rsidRPr="009B6C23">
        <w:rPr>
          <w:rFonts w:ascii="BMWTypeNext" w:hAnsi="BMWTypeNext"/>
          <w:sz w:val="22"/>
          <w:szCs w:val="22"/>
        </w:rPr>
        <w:t xml:space="preserve"> model has earned a massive following in the Middle East, appealing directly to drivers who refuse to compromise on luxury, </w:t>
      </w:r>
      <w:r w:rsidR="00A45FFC">
        <w:rPr>
          <w:rFonts w:ascii="BMWTypeNext" w:hAnsi="BMWTypeNext"/>
          <w:sz w:val="22"/>
          <w:szCs w:val="22"/>
        </w:rPr>
        <w:t>versatility</w:t>
      </w:r>
      <w:r w:rsidRPr="009B6C23">
        <w:rPr>
          <w:rFonts w:ascii="BMWTypeNext" w:hAnsi="BMWTypeNext"/>
          <w:sz w:val="22"/>
          <w:szCs w:val="22"/>
        </w:rPr>
        <w:t xml:space="preserve">, </w:t>
      </w:r>
      <w:r w:rsidR="00A45FFC">
        <w:rPr>
          <w:rFonts w:ascii="BMWTypeNext" w:hAnsi="BMWTypeNext"/>
          <w:sz w:val="22"/>
          <w:szCs w:val="22"/>
        </w:rPr>
        <w:t>and</w:t>
      </w:r>
      <w:r w:rsidRPr="009B6C23">
        <w:rPr>
          <w:rFonts w:ascii="BMWTypeNext" w:hAnsi="BMWTypeNext"/>
          <w:sz w:val="22"/>
          <w:szCs w:val="22"/>
        </w:rPr>
        <w:t xml:space="preserve"> </w:t>
      </w:r>
      <w:r w:rsidR="00A45FFC">
        <w:rPr>
          <w:rFonts w:ascii="BMWTypeNext" w:hAnsi="BMWTypeNext"/>
          <w:sz w:val="22"/>
          <w:szCs w:val="22"/>
        </w:rPr>
        <w:t xml:space="preserve">digital </w:t>
      </w:r>
      <w:r w:rsidRPr="009B6C23">
        <w:rPr>
          <w:rFonts w:ascii="BMWTypeNext" w:hAnsi="BMWTypeNext"/>
          <w:sz w:val="22"/>
          <w:szCs w:val="22"/>
        </w:rPr>
        <w:t>performance.</w:t>
      </w:r>
    </w:p>
    <w:p w14:paraId="4B4DDB92" w14:textId="4C02597C" w:rsidR="00364114" w:rsidRDefault="009B6C23" w:rsidP="009B6C23">
      <w:pPr>
        <w:pStyle w:val="NormalWeb"/>
        <w:spacing w:before="240" w:after="240"/>
        <w:rPr>
          <w:rFonts w:ascii="BMWTypeNext" w:hAnsi="BMWTypeNext"/>
          <w:sz w:val="22"/>
          <w:szCs w:val="22"/>
        </w:rPr>
      </w:pPr>
      <w:r w:rsidRPr="009B6C23">
        <w:rPr>
          <w:rFonts w:ascii="BMWTypeNext" w:hAnsi="BMWTypeNext"/>
          <w:sz w:val="22"/>
          <w:szCs w:val="22"/>
        </w:rPr>
        <w:t xml:space="preserve">For Mohamed Yousuf Naghi Motors, </w:t>
      </w:r>
      <w:r w:rsidR="00A45FFC">
        <w:rPr>
          <w:rFonts w:ascii="BMWTypeNext" w:hAnsi="BMWTypeNext"/>
          <w:sz w:val="22"/>
          <w:szCs w:val="22"/>
        </w:rPr>
        <w:t>today’s</w:t>
      </w:r>
      <w:r w:rsidRPr="009B6C23">
        <w:rPr>
          <w:rFonts w:ascii="BMWTypeNext" w:hAnsi="BMWTypeNext"/>
          <w:sz w:val="22"/>
          <w:szCs w:val="22"/>
        </w:rPr>
        <w:t xml:space="preserve"> launch is a fantastic opportunity to build on the deep relationships we have established across the Kingdom since 1995. </w:t>
      </w:r>
    </w:p>
    <w:p w14:paraId="4734C754" w14:textId="63BB7E06" w:rsidR="009B6C23" w:rsidRPr="009B6C23" w:rsidRDefault="00A45FFC" w:rsidP="009B6C23">
      <w:pPr>
        <w:pStyle w:val="NormalWeb"/>
        <w:spacing w:before="240" w:after="240"/>
        <w:rPr>
          <w:rFonts w:ascii="BMWTypeNext" w:hAnsi="BMWTypeNext"/>
          <w:sz w:val="22"/>
          <w:szCs w:val="22"/>
        </w:rPr>
      </w:pPr>
      <w:r w:rsidRPr="009B6C23">
        <w:rPr>
          <w:rFonts w:ascii="BMWTypeNext" w:hAnsi="BMWTypeNext"/>
          <w:sz w:val="22"/>
          <w:szCs w:val="22"/>
        </w:rPr>
        <w:t>As automotive technology evolves, we are committed to finding new ways to connect with our community.</w:t>
      </w:r>
      <w:r>
        <w:rPr>
          <w:rFonts w:ascii="BMWTypeNext" w:hAnsi="BMWTypeNext"/>
          <w:sz w:val="22"/>
          <w:szCs w:val="22"/>
        </w:rPr>
        <w:t xml:space="preserve"> </w:t>
      </w:r>
      <w:r w:rsidR="009B6C23" w:rsidRPr="009B6C23">
        <w:rPr>
          <w:rFonts w:ascii="BMWTypeNext" w:hAnsi="BMWTypeNext"/>
          <w:sz w:val="22"/>
          <w:szCs w:val="22"/>
        </w:rPr>
        <w:t>Digital technology allows us to break boundaries</w:t>
      </w:r>
      <w:r w:rsidR="00364114">
        <w:rPr>
          <w:rFonts w:ascii="BMWTypeNext" w:hAnsi="BMWTypeNext"/>
          <w:sz w:val="22"/>
          <w:szCs w:val="22"/>
        </w:rPr>
        <w:t xml:space="preserve"> – which is why</w:t>
      </w:r>
      <w:r w:rsidR="009B6C23" w:rsidRPr="009B6C23">
        <w:rPr>
          <w:rFonts w:ascii="BMWTypeNext" w:hAnsi="BMWTypeNext"/>
          <w:sz w:val="22"/>
          <w:szCs w:val="22"/>
        </w:rPr>
        <w:t xml:space="preserve"> we are bringing a major vehicle directly to you</w:t>
      </w:r>
      <w:r w:rsidR="00364114">
        <w:rPr>
          <w:rFonts w:ascii="BMWTypeNext" w:hAnsi="BMWTypeNext"/>
          <w:sz w:val="22"/>
          <w:szCs w:val="22"/>
        </w:rPr>
        <w:t xml:space="preserve"> through our first</w:t>
      </w:r>
      <w:r w:rsidR="000D2C6A">
        <w:rPr>
          <w:rFonts w:ascii="BMWTypeNext" w:hAnsi="BMWTypeNext"/>
          <w:sz w:val="22"/>
          <w:szCs w:val="22"/>
        </w:rPr>
        <w:t xml:space="preserve"> ever</w:t>
      </w:r>
      <w:r w:rsidR="00364114">
        <w:rPr>
          <w:rFonts w:ascii="BMWTypeNext" w:hAnsi="BMWTypeNext"/>
          <w:sz w:val="22"/>
          <w:szCs w:val="22"/>
        </w:rPr>
        <w:t xml:space="preserve"> digital launch</w:t>
      </w:r>
      <w:r>
        <w:rPr>
          <w:rFonts w:ascii="BMWTypeNext" w:hAnsi="BMWTypeNext"/>
          <w:sz w:val="22"/>
          <w:szCs w:val="22"/>
        </w:rPr>
        <w:t xml:space="preserve">. </w:t>
      </w:r>
    </w:p>
    <w:p w14:paraId="3D4625AB" w14:textId="71F8FBEF" w:rsidR="009B6C23" w:rsidRPr="009B6C23" w:rsidRDefault="009B6C23" w:rsidP="009B6C23">
      <w:pPr>
        <w:pStyle w:val="NormalWeb"/>
        <w:spacing w:before="240" w:beforeAutospacing="0" w:after="240" w:afterAutospacing="0"/>
        <w:rPr>
          <w:rFonts w:ascii="BMWTypeNext" w:hAnsi="BMWTypeNext"/>
          <w:sz w:val="22"/>
          <w:szCs w:val="22"/>
        </w:rPr>
      </w:pPr>
      <w:r w:rsidRPr="009B6C23">
        <w:rPr>
          <w:rFonts w:ascii="BMWTypeNext" w:hAnsi="BMWTypeNext"/>
          <w:sz w:val="22"/>
          <w:szCs w:val="22"/>
        </w:rPr>
        <w:t xml:space="preserve">Thank you for tuning in, and </w:t>
      </w:r>
      <w:r w:rsidR="00A45FFC">
        <w:rPr>
          <w:rFonts w:ascii="BMWTypeNext" w:hAnsi="BMWTypeNext"/>
          <w:sz w:val="22"/>
          <w:szCs w:val="22"/>
        </w:rPr>
        <w:t xml:space="preserve">I hope you enjoy this fresh way to discover and interact with the BMW brand. </w:t>
      </w:r>
    </w:p>
    <w:p w14:paraId="3DD550BB" w14:textId="77777777" w:rsidR="007522CD" w:rsidRPr="007522CD" w:rsidRDefault="007522CD" w:rsidP="007522CD">
      <w:pPr>
        <w:pStyle w:val="NormalWeb"/>
        <w:spacing w:before="0" w:beforeAutospacing="0" w:after="8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>Ahmed Alshehri – Introduction of Adam Flint</w:t>
      </w:r>
    </w:p>
    <w:p w14:paraId="3B86DF97" w14:textId="3C2CE95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Thank you, Mohannad, for </w:t>
      </w:r>
      <w:r w:rsidR="009A0C78">
        <w:rPr>
          <w:rFonts w:ascii="BMWTypeNext" w:hAnsi="BMWTypeNext" w:cs="Arial"/>
          <w:color w:val="000000"/>
          <w:sz w:val="22"/>
          <w:szCs w:val="22"/>
        </w:rPr>
        <w:t>your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insights.</w:t>
      </w:r>
    </w:p>
    <w:p w14:paraId="00ABC9DA" w14:textId="39449886" w:rsidR="002D1188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Now, I would like to turn our attention to the all-new BMW X5 and explore what makes this </w:t>
      </w:r>
      <w:r w:rsidR="009A0C78">
        <w:rPr>
          <w:rFonts w:ascii="BMWTypeNext" w:hAnsi="BMWTypeNext" w:cs="Arial"/>
          <w:color w:val="000000"/>
          <w:sz w:val="22"/>
          <w:szCs w:val="22"/>
        </w:rPr>
        <w:t>fifth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generation so special</w:t>
      </w:r>
      <w:r w:rsidR="002D1188">
        <w:rPr>
          <w:rFonts w:ascii="BMWTypeNext" w:hAnsi="BMWTypeNext" w:cs="Arial"/>
          <w:color w:val="000000"/>
          <w:sz w:val="22"/>
          <w:szCs w:val="22"/>
        </w:rPr>
        <w:t xml:space="preserve">. </w:t>
      </w:r>
    </w:p>
    <w:p w14:paraId="5562C522" w14:textId="77777777" w:rsidR="002D1188" w:rsidRDefault="002D1188" w:rsidP="007522CD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>
        <w:rPr>
          <w:rFonts w:ascii="BMWTypeNext" w:hAnsi="BMWTypeNext" w:cs="Arial"/>
          <w:color w:val="000000"/>
          <w:sz w:val="22"/>
          <w:szCs w:val="22"/>
        </w:rPr>
        <w:t xml:space="preserve">Leading the Q&amp;A, 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I'm pleased to welcome Adam Flint, Managing Director of </w:t>
      </w:r>
      <w:proofErr w:type="gramStart"/>
      <w:r w:rsidR="007522CD" w:rsidRPr="007522CD">
        <w:rPr>
          <w:rFonts w:ascii="BMWTypeNext" w:hAnsi="BMWTypeNext" w:cs="Arial"/>
          <w:color w:val="000000"/>
          <w:sz w:val="22"/>
          <w:szCs w:val="22"/>
        </w:rPr>
        <w:t>BMW</w:t>
      </w:r>
      <w:proofErr w:type="gramEnd"/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</w:t>
      </w:r>
      <w:proofErr w:type="gramStart"/>
      <w:r w:rsidR="007522CD" w:rsidRPr="007522CD">
        <w:rPr>
          <w:rFonts w:ascii="BMWTypeNext" w:hAnsi="BMWTypeNext" w:cs="Arial"/>
          <w:color w:val="000000"/>
          <w:sz w:val="22"/>
          <w:szCs w:val="22"/>
        </w:rPr>
        <w:t>at</w:t>
      </w:r>
      <w:proofErr w:type="gramEnd"/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Mohamed Yousuf Naghi Motors.</w:t>
      </w:r>
      <w:r>
        <w:rPr>
          <w:rFonts w:ascii="BMWTypeNext" w:hAnsi="BMWTypeNext" w:cs="Arial"/>
          <w:color w:val="000000"/>
          <w:sz w:val="22"/>
          <w:szCs w:val="22"/>
        </w:rPr>
        <w:t xml:space="preserve"> </w:t>
      </w:r>
    </w:p>
    <w:p w14:paraId="691CA4F3" w14:textId="77E5F48F" w:rsidR="007522CD" w:rsidRPr="007522CD" w:rsidRDefault="002D1188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>
        <w:rPr>
          <w:rFonts w:ascii="BMWTypeNext" w:hAnsi="BMWTypeNext" w:cs="Arial"/>
          <w:color w:val="000000"/>
          <w:sz w:val="22"/>
          <w:szCs w:val="22"/>
        </w:rPr>
        <w:lastRenderedPageBreak/>
        <w:t>To our audience members, feel free to drop your own questions in the chat</w:t>
      </w:r>
      <w:r w:rsidR="00A45FFC">
        <w:rPr>
          <w:rFonts w:ascii="BMWTypeNext" w:hAnsi="BMWTypeNext" w:cs="Arial"/>
          <w:color w:val="000000"/>
          <w:sz w:val="22"/>
          <w:szCs w:val="22"/>
        </w:rPr>
        <w:t xml:space="preserve"> </w:t>
      </w:r>
      <w:r>
        <w:rPr>
          <w:rFonts w:ascii="BMWTypeNext" w:hAnsi="BMWTypeNext" w:cs="Arial"/>
          <w:color w:val="000000"/>
          <w:sz w:val="22"/>
          <w:szCs w:val="22"/>
        </w:rPr>
        <w:t>box.</w:t>
      </w:r>
    </w:p>
    <w:p w14:paraId="079933EB" w14:textId="4B4CFEA6" w:rsidR="00A45FFC" w:rsidRDefault="007522CD" w:rsidP="007522CD">
      <w:pPr>
        <w:pStyle w:val="NormalWeb"/>
        <w:spacing w:before="0" w:beforeAutospacing="0" w:after="80" w:afterAutospacing="0"/>
        <w:rPr>
          <w:rFonts w:ascii="BMWTypeNext" w:hAnsi="BMWTypeNext" w:cs="Arial"/>
          <w:b/>
          <w:bCs/>
          <w:color w:val="000000"/>
          <w:sz w:val="26"/>
          <w:szCs w:val="26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 xml:space="preserve">Adam Flint – </w:t>
      </w:r>
      <w:r w:rsidR="00A45FFC" w:rsidRPr="00A45FFC">
        <w:rPr>
          <w:rFonts w:ascii="BMWTypeNext" w:hAnsi="BMWTypeNext" w:cs="Arial"/>
          <w:b/>
          <w:bCs/>
          <w:color w:val="000000"/>
          <w:sz w:val="26"/>
          <w:szCs w:val="26"/>
        </w:rPr>
        <w:t>Managing Director of BMW</w:t>
      </w:r>
      <w:r w:rsidR="00A45FFC">
        <w:rPr>
          <w:rFonts w:ascii="BMWTypeNext" w:hAnsi="BMWTypeNext" w:cs="Arial"/>
          <w:b/>
          <w:bCs/>
          <w:color w:val="000000"/>
          <w:sz w:val="26"/>
          <w:szCs w:val="26"/>
        </w:rPr>
        <w:t>,</w:t>
      </w:r>
      <w:r w:rsidR="00A45FFC" w:rsidRPr="00A45FFC">
        <w:rPr>
          <w:rFonts w:ascii="BMWTypeNext" w:hAnsi="BMWTypeNext" w:cs="Arial"/>
          <w:b/>
          <w:bCs/>
          <w:color w:val="000000"/>
          <w:sz w:val="26"/>
          <w:szCs w:val="26"/>
        </w:rPr>
        <w:t xml:space="preserve"> MYNM</w:t>
      </w:r>
    </w:p>
    <w:p w14:paraId="580101A4" w14:textId="15784137" w:rsidR="007522CD" w:rsidRPr="007522CD" w:rsidRDefault="007522CD" w:rsidP="007522CD">
      <w:pPr>
        <w:pStyle w:val="NormalWeb"/>
        <w:spacing w:before="0" w:beforeAutospacing="0" w:after="8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>Q&amp;A with Ahmed Alshehri</w:t>
      </w:r>
    </w:p>
    <w:p w14:paraId="39A8E385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Ahmed Alshehri:</w:t>
      </w:r>
    </w:p>
    <w:p w14:paraId="22E2E30E" w14:textId="1F92BDBE" w:rsidR="009A0C78" w:rsidRPr="007522CD" w:rsidRDefault="009A0C78" w:rsidP="009A0C78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Adam, it's a pleasure to have you with us today.</w:t>
      </w:r>
    </w:p>
    <w:p w14:paraId="1F2D3139" w14:textId="10729AAF" w:rsidR="007522CD" w:rsidRPr="007522CD" w:rsidRDefault="009A0C78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proofErr w:type="gramStart"/>
      <w:r>
        <w:rPr>
          <w:rFonts w:ascii="BMWTypeNext" w:hAnsi="BMWTypeNext" w:cs="Arial"/>
          <w:color w:val="000000"/>
          <w:sz w:val="22"/>
          <w:szCs w:val="22"/>
        </w:rPr>
        <w:t>T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>he BMW</w:t>
      </w:r>
      <w:proofErr w:type="gramEnd"/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X5 has quite an extraordinary history. When </w:t>
      </w:r>
      <w:r w:rsidR="002D1188">
        <w:rPr>
          <w:rFonts w:ascii="BMWTypeNext" w:hAnsi="BMWTypeNext" w:cs="Arial"/>
          <w:color w:val="000000"/>
          <w:sz w:val="22"/>
          <w:szCs w:val="22"/>
        </w:rPr>
        <w:t>it debuted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in 1999, it created an entirely new segment. What </w:t>
      </w:r>
      <w:r w:rsidR="002D1188">
        <w:rPr>
          <w:rFonts w:ascii="BMWTypeNext" w:hAnsi="BMWTypeNext" w:cs="Arial"/>
          <w:color w:val="000000"/>
          <w:sz w:val="22"/>
          <w:szCs w:val="22"/>
        </w:rPr>
        <w:t>continues to make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th</w:t>
      </w:r>
      <w:r w:rsidR="002D1188">
        <w:rPr>
          <w:rFonts w:ascii="BMWTypeNext" w:hAnsi="BMWTypeNext" w:cs="Arial"/>
          <w:color w:val="000000"/>
          <w:sz w:val="22"/>
          <w:szCs w:val="22"/>
        </w:rPr>
        <w:t xml:space="preserve">is model 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>such an important vehicle for BMW</w:t>
      </w:r>
      <w:r w:rsidR="009B6C23">
        <w:rPr>
          <w:rFonts w:ascii="BMWTypeNext" w:hAnsi="BMWTypeNext" w:cs="Arial"/>
          <w:color w:val="000000"/>
          <w:sz w:val="22"/>
          <w:szCs w:val="22"/>
        </w:rPr>
        <w:t xml:space="preserve"> today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>?</w:t>
      </w:r>
    </w:p>
    <w:p w14:paraId="23C60B42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Adam Flint:</w:t>
      </w:r>
    </w:p>
    <w:p w14:paraId="6071BC11" w14:textId="77777777" w:rsidR="00364114" w:rsidRDefault="00364114" w:rsidP="007522CD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>
        <w:rPr>
          <w:rFonts w:ascii="BMWTypeNext" w:hAnsi="BMWTypeNext" w:cs="Arial"/>
          <w:color w:val="000000"/>
          <w:sz w:val="22"/>
          <w:szCs w:val="22"/>
        </w:rPr>
        <w:t xml:space="preserve">It comes down to the core philosophy. </w:t>
      </w:r>
    </w:p>
    <w:p w14:paraId="7FAABB9D" w14:textId="61499F50" w:rsidR="007522CD" w:rsidRPr="007522CD" w:rsidRDefault="002D1188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proofErr w:type="gramStart"/>
      <w:r>
        <w:rPr>
          <w:rFonts w:ascii="BMWTypeNext" w:hAnsi="BMWTypeNext" w:cs="Arial"/>
          <w:color w:val="000000"/>
          <w:sz w:val="22"/>
          <w:szCs w:val="22"/>
        </w:rPr>
        <w:t>The BMW</w:t>
      </w:r>
      <w:proofErr w:type="gramEnd"/>
      <w:r>
        <w:rPr>
          <w:rFonts w:ascii="BMWTypeNext" w:hAnsi="BMWTypeNext" w:cs="Arial"/>
          <w:color w:val="000000"/>
          <w:sz w:val="22"/>
          <w:szCs w:val="22"/>
        </w:rPr>
        <w:t xml:space="preserve"> X5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 xml:space="preserve"> introduced the world to the Sports Activity Vehicle, creating a segment that would become an important part of automotive </w:t>
      </w:r>
      <w:r w:rsidR="009B6C23">
        <w:rPr>
          <w:rFonts w:ascii="BMWTypeNext" w:hAnsi="BMWTypeNext" w:cs="Arial"/>
          <w:color w:val="000000"/>
          <w:sz w:val="22"/>
          <w:szCs w:val="22"/>
        </w:rPr>
        <w:t>history</w:t>
      </w:r>
      <w:r w:rsidR="007522CD" w:rsidRPr="007522CD">
        <w:rPr>
          <w:rFonts w:ascii="BMWTypeNext" w:hAnsi="BMWTypeNext" w:cs="Arial"/>
          <w:color w:val="000000"/>
          <w:sz w:val="22"/>
          <w:szCs w:val="22"/>
        </w:rPr>
        <w:t>.</w:t>
      </w:r>
    </w:p>
    <w:p w14:paraId="1D5EA81D" w14:textId="3BB9655A" w:rsidR="008E719A" w:rsidRDefault="007522CD" w:rsidP="007522CD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What ma</w:t>
      </w:r>
      <w:r w:rsidR="002D1188">
        <w:rPr>
          <w:rFonts w:ascii="BMWTypeNext" w:hAnsi="BMWTypeNext" w:cs="Arial"/>
          <w:color w:val="000000"/>
          <w:sz w:val="22"/>
          <w:szCs w:val="22"/>
        </w:rPr>
        <w:t>kes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the X5 different </w:t>
      </w:r>
      <w:r w:rsidR="002D1188">
        <w:rPr>
          <w:rFonts w:ascii="BMWTypeNext" w:hAnsi="BMWTypeNext" w:cs="Arial"/>
          <w:color w:val="000000"/>
          <w:sz w:val="22"/>
          <w:szCs w:val="22"/>
        </w:rPr>
        <w:t>is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the driving experience it </w:t>
      </w:r>
      <w:r w:rsidR="002D1188">
        <w:rPr>
          <w:rFonts w:ascii="BMWTypeNext" w:hAnsi="BMWTypeNext" w:cs="Arial"/>
          <w:color w:val="000000"/>
          <w:sz w:val="22"/>
          <w:szCs w:val="22"/>
        </w:rPr>
        <w:t>offers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. It </w:t>
      </w:r>
      <w:r w:rsidR="002D1188">
        <w:rPr>
          <w:rFonts w:ascii="BMWTypeNext" w:hAnsi="BMWTypeNext" w:cs="Arial"/>
          <w:color w:val="000000"/>
          <w:sz w:val="22"/>
          <w:szCs w:val="22"/>
        </w:rPr>
        <w:t>combines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the space, versatility, and commanding driving </w:t>
      </w:r>
      <w:r w:rsidR="009B6C23">
        <w:rPr>
          <w:rFonts w:ascii="BMWTypeNext" w:hAnsi="BMWTypeNext" w:cs="Arial"/>
          <w:color w:val="000000"/>
          <w:sz w:val="22"/>
          <w:szCs w:val="22"/>
        </w:rPr>
        <w:t>presence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of an SUV, with the handling, precision, and performance customers ha</w:t>
      </w:r>
      <w:r w:rsidR="002D1188">
        <w:rPr>
          <w:rFonts w:ascii="BMWTypeNext" w:hAnsi="BMWTypeNext" w:cs="Arial"/>
          <w:color w:val="000000"/>
          <w:sz w:val="22"/>
          <w:szCs w:val="22"/>
        </w:rPr>
        <w:t>ve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come to expect from BMW.</w:t>
      </w:r>
    </w:p>
    <w:p w14:paraId="78C53EC2" w14:textId="220EB2B3" w:rsidR="008E719A" w:rsidRPr="008E719A" w:rsidRDefault="008E719A" w:rsidP="007522CD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 w:rsidRPr="008E719A">
        <w:rPr>
          <w:rFonts w:ascii="BMWTypeNext" w:hAnsi="BMWTypeNext" w:cs="Arial"/>
          <w:color w:val="000000"/>
          <w:sz w:val="22"/>
          <w:szCs w:val="22"/>
          <w:lang w:val="en-GB"/>
        </w:rPr>
        <w:t>The new BMW X5 reflects BMW’s technology-open philosophy, designed around different customer needs and mobility requirements.</w:t>
      </w:r>
      <w:r>
        <w:rPr>
          <w:rFonts w:ascii="BMWTypeNext" w:hAnsi="BMWTypeNext" w:cs="Arial"/>
          <w:color w:val="000000"/>
          <w:sz w:val="22"/>
          <w:szCs w:val="22"/>
          <w:lang w:val="en-GB"/>
        </w:rPr>
        <w:t xml:space="preserve"> From BMW Panoramic iDrive to the Central Display and Passenger Screens, t</w:t>
      </w:r>
      <w:r w:rsidRPr="008E719A">
        <w:rPr>
          <w:rFonts w:ascii="BMWTypeNext" w:hAnsi="BMWTypeNext" w:cs="Arial"/>
          <w:color w:val="000000"/>
          <w:sz w:val="22"/>
          <w:szCs w:val="22"/>
        </w:rPr>
        <w:t>he technology feels integrated into the experience rather than added to it</w:t>
      </w:r>
      <w:r>
        <w:rPr>
          <w:rFonts w:ascii="BMWTypeNext" w:hAnsi="BMWTypeNext" w:cs="Arial"/>
          <w:color w:val="000000"/>
          <w:sz w:val="22"/>
          <w:szCs w:val="22"/>
        </w:rPr>
        <w:t xml:space="preserve">. </w:t>
      </w:r>
    </w:p>
    <w:p w14:paraId="61B4D1DF" w14:textId="34C435B9" w:rsidR="00364114" w:rsidRDefault="007522CD" w:rsidP="007522CD">
      <w:pPr>
        <w:pStyle w:val="NormalWeb"/>
        <w:spacing w:before="240" w:after="240"/>
        <w:rPr>
          <w:rFonts w:ascii="BMWTypeNext" w:hAnsi="BMWTypeNext" w:cs="Arial"/>
          <w:color w:val="000000"/>
          <w:sz w:val="22"/>
          <w:szCs w:val="22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The </w:t>
      </w:r>
      <w:r w:rsidR="008E719A">
        <w:rPr>
          <w:rFonts w:ascii="BMWTypeNext" w:hAnsi="BMWTypeNext" w:cs="Arial"/>
          <w:color w:val="000000"/>
          <w:sz w:val="22"/>
          <w:szCs w:val="22"/>
        </w:rPr>
        <w:t xml:space="preserve">original </w:t>
      </w:r>
      <w:r w:rsidRPr="007522CD">
        <w:rPr>
          <w:rFonts w:ascii="BMWTypeNext" w:hAnsi="BMWTypeNext" w:cs="Arial"/>
          <w:color w:val="000000"/>
          <w:sz w:val="22"/>
          <w:szCs w:val="22"/>
        </w:rPr>
        <w:t>X5 also laid the foundation for the wider BMW X family, which has since grown to include a broad range of models to serve different customer needs.</w:t>
      </w:r>
      <w:r w:rsidR="002D1188">
        <w:rPr>
          <w:rFonts w:ascii="BMWTypeNext" w:hAnsi="BMWTypeNext" w:cs="Arial"/>
          <w:color w:val="000000"/>
          <w:sz w:val="22"/>
          <w:szCs w:val="22"/>
        </w:rPr>
        <w:t xml:space="preserve"> </w:t>
      </w:r>
    </w:p>
    <w:p w14:paraId="6F89F02D" w14:textId="1F1980EC" w:rsidR="007522CD" w:rsidRPr="00364114" w:rsidRDefault="00364114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364114">
        <w:rPr>
          <w:rFonts w:ascii="BMWTypeNext" w:hAnsi="BMWTypeNext" w:cs="Arial"/>
          <w:color w:val="000000"/>
          <w:sz w:val="22"/>
          <w:szCs w:val="22"/>
          <w:lang w:val="en-AE"/>
        </w:rPr>
        <w:t xml:space="preserve">More than 25 years later, </w:t>
      </w:r>
      <w:r w:rsidR="00A45FFC">
        <w:rPr>
          <w:rFonts w:ascii="BMWTypeNext" w:hAnsi="BMWTypeNext" w:cs="Arial"/>
          <w:color w:val="000000"/>
          <w:sz w:val="22"/>
          <w:szCs w:val="22"/>
        </w:rPr>
        <w:t>the new BMW X5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remains unmistakably X5</w:t>
      </w:r>
      <w:r>
        <w:rPr>
          <w:rFonts w:ascii="BMWTypeNext" w:hAnsi="BMWTypeNext"/>
        </w:rPr>
        <w:t xml:space="preserve"> </w:t>
      </w:r>
      <w:r w:rsidRPr="00364114">
        <w:rPr>
          <w:rFonts w:ascii="BMWTypeNext" w:hAnsi="BMWTypeNext" w:cs="Arial"/>
          <w:color w:val="000000"/>
          <w:sz w:val="22"/>
          <w:szCs w:val="22"/>
          <w:lang w:val="en-AE"/>
        </w:rPr>
        <w:t>whil</w:t>
      </w:r>
      <w:r>
        <w:rPr>
          <w:rFonts w:ascii="BMWTypeNext" w:hAnsi="BMWTypeNext" w:cs="Arial"/>
          <w:color w:val="000000"/>
          <w:sz w:val="22"/>
          <w:szCs w:val="22"/>
          <w:lang w:val="en-AE"/>
        </w:rPr>
        <w:t>st</w:t>
      </w:r>
      <w:r w:rsidRPr="00364114">
        <w:rPr>
          <w:rFonts w:ascii="BMWTypeNext" w:hAnsi="BMWTypeNext" w:cs="Arial"/>
          <w:color w:val="000000"/>
          <w:sz w:val="22"/>
          <w:szCs w:val="22"/>
          <w:lang w:val="en-AE"/>
        </w:rPr>
        <w:t xml:space="preserve"> pushing </w:t>
      </w:r>
      <w:r>
        <w:rPr>
          <w:rFonts w:ascii="BMWTypeNext" w:hAnsi="BMWTypeNext" w:cs="Arial"/>
          <w:color w:val="000000"/>
          <w:sz w:val="22"/>
          <w:szCs w:val="22"/>
          <w:lang w:val="en-AE"/>
        </w:rPr>
        <w:t>the brand</w:t>
      </w:r>
      <w:r w:rsidRPr="00364114">
        <w:rPr>
          <w:rFonts w:ascii="BMWTypeNext" w:hAnsi="BMWTypeNext" w:cs="Arial"/>
          <w:color w:val="000000"/>
          <w:sz w:val="22"/>
          <w:szCs w:val="22"/>
          <w:lang w:val="en-AE"/>
        </w:rPr>
        <w:t xml:space="preserve"> into the future.</w:t>
      </w:r>
    </w:p>
    <w:p w14:paraId="5858B078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Ahmed Alshehri:</w:t>
      </w:r>
    </w:p>
    <w:p w14:paraId="5D76D4CB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And looking at this latest generation, where would you say BMW has made the greatest progress?</w:t>
      </w:r>
    </w:p>
    <w:p w14:paraId="32CE4A7C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Adam Flint:</w:t>
      </w:r>
    </w:p>
    <w:p w14:paraId="2F0C4F9D" w14:textId="10A6EDF9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I would say the most significant </w:t>
      </w:r>
      <w:r w:rsidR="000D2C6A">
        <w:rPr>
          <w:rFonts w:ascii="BMWTypeNext" w:hAnsi="BMWTypeNext" w:cs="Arial"/>
          <w:color w:val="000000"/>
          <w:sz w:val="22"/>
          <w:szCs w:val="22"/>
        </w:rPr>
        <w:t>leap forward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is the </w:t>
      </w:r>
      <w:r w:rsidR="007A12C1" w:rsidRPr="007522CD">
        <w:rPr>
          <w:rFonts w:ascii="BMWTypeNext" w:hAnsi="BMWTypeNext" w:cs="Arial"/>
          <w:color w:val="000000"/>
          <w:sz w:val="22"/>
          <w:szCs w:val="22"/>
        </w:rPr>
        <w:t>introduction of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the Neue Klasse.</w:t>
      </w:r>
    </w:p>
    <w:p w14:paraId="53E79DF6" w14:textId="6FA6CD0A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We have an entirely new digital environment, </w:t>
      </w:r>
      <w:r w:rsidR="009B6C23">
        <w:rPr>
          <w:rFonts w:ascii="BMWTypeNext" w:hAnsi="BMWTypeNext" w:cs="Arial"/>
          <w:color w:val="000000"/>
          <w:sz w:val="22"/>
          <w:szCs w:val="22"/>
        </w:rPr>
        <w:t>m</w:t>
      </w:r>
      <w:r w:rsidRPr="007522CD">
        <w:rPr>
          <w:rFonts w:ascii="BMWTypeNext" w:hAnsi="BMWTypeNext" w:cs="Arial"/>
          <w:color w:val="000000"/>
          <w:sz w:val="22"/>
          <w:szCs w:val="22"/>
        </w:rPr>
        <w:t>ajor developments in the vehicle's underlying technology</w:t>
      </w:r>
      <w:r w:rsidR="009B6C23">
        <w:rPr>
          <w:rFonts w:ascii="BMWTypeNext" w:hAnsi="BMWTypeNext" w:cs="Arial"/>
          <w:color w:val="000000"/>
          <w:sz w:val="22"/>
          <w:szCs w:val="22"/>
        </w:rPr>
        <w:t xml:space="preserve">, and </w:t>
      </w:r>
      <w:r w:rsidR="009B6C23" w:rsidRPr="007522CD">
        <w:rPr>
          <w:rFonts w:ascii="BMWTypeNext" w:hAnsi="BMWTypeNext" w:cs="Arial"/>
          <w:color w:val="000000"/>
          <w:sz w:val="22"/>
          <w:szCs w:val="22"/>
        </w:rPr>
        <w:t>a substantially redesigned interior</w:t>
      </w:r>
      <w:r w:rsidR="009B6C23">
        <w:rPr>
          <w:rFonts w:ascii="BMWTypeNext" w:hAnsi="BMWTypeNext" w:cs="Arial"/>
          <w:color w:val="000000"/>
          <w:sz w:val="22"/>
          <w:szCs w:val="22"/>
        </w:rPr>
        <w:t>.</w:t>
      </w:r>
    </w:p>
    <w:p w14:paraId="77A3D495" w14:textId="2ADE97B4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There is a clear evolution in the exterior design, with a more contemporary interpretation of the proportions that have always distinguished the X5.</w:t>
      </w:r>
    </w:p>
    <w:p w14:paraId="631F5FBF" w14:textId="27D01BF9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lastRenderedPageBreak/>
        <w:t xml:space="preserve">For me, what is particularly impressive is that these changes were </w:t>
      </w:r>
      <w:r w:rsidR="007A12C1">
        <w:rPr>
          <w:rFonts w:ascii="BMWTypeNext" w:hAnsi="BMWTypeNext" w:cs="Arial"/>
          <w:color w:val="000000"/>
          <w:sz w:val="22"/>
          <w:szCs w:val="22"/>
        </w:rPr>
        <w:t>incorporated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without losing the vehicle's </w:t>
      </w:r>
      <w:r w:rsidR="00364114">
        <w:rPr>
          <w:rFonts w:ascii="BMWTypeNext" w:hAnsi="BMWTypeNext" w:cs="Arial"/>
          <w:color w:val="000000"/>
          <w:sz w:val="22"/>
          <w:szCs w:val="22"/>
        </w:rPr>
        <w:t>signature DNA</w:t>
      </w:r>
      <w:r w:rsidRPr="007522CD">
        <w:rPr>
          <w:rFonts w:ascii="BMWTypeNext" w:hAnsi="BMWTypeNext" w:cs="Arial"/>
          <w:color w:val="000000"/>
          <w:sz w:val="22"/>
          <w:szCs w:val="22"/>
        </w:rPr>
        <w:t>.</w:t>
      </w:r>
    </w:p>
    <w:p w14:paraId="03535B88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Ahmed Alshehri:</w:t>
      </w:r>
    </w:p>
    <w:p w14:paraId="2FEB351E" w14:textId="647E804F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Let's talk about </w:t>
      </w:r>
      <w:proofErr w:type="gramStart"/>
      <w:r w:rsidRPr="007522CD">
        <w:rPr>
          <w:rFonts w:ascii="BMWTypeNext" w:hAnsi="BMWTypeNext" w:cs="Arial"/>
          <w:color w:val="000000"/>
          <w:sz w:val="22"/>
          <w:szCs w:val="22"/>
        </w:rPr>
        <w:t xml:space="preserve">that </w:t>
      </w:r>
      <w:r w:rsidR="00FE260F">
        <w:rPr>
          <w:rFonts w:ascii="BMWTypeNext" w:hAnsi="BMWTypeNext" w:cs="Arial"/>
          <w:color w:val="000000"/>
          <w:sz w:val="22"/>
          <w:szCs w:val="22"/>
        </w:rPr>
        <w:t>Neue</w:t>
      </w:r>
      <w:proofErr w:type="gramEnd"/>
      <w:r w:rsidR="00FE260F">
        <w:rPr>
          <w:rFonts w:ascii="BMWTypeNext" w:hAnsi="BMWTypeNext" w:cs="Arial"/>
          <w:color w:val="000000"/>
          <w:sz w:val="22"/>
          <w:szCs w:val="22"/>
        </w:rPr>
        <w:t xml:space="preserve"> Klasse </w:t>
      </w:r>
      <w:r w:rsidRPr="007522CD">
        <w:rPr>
          <w:rFonts w:ascii="BMWTypeNext" w:hAnsi="BMWTypeNext" w:cs="Arial"/>
          <w:color w:val="000000"/>
          <w:sz w:val="22"/>
          <w:szCs w:val="22"/>
        </w:rPr>
        <w:t>design</w:t>
      </w:r>
      <w:r w:rsidR="00FE260F">
        <w:rPr>
          <w:rFonts w:ascii="BMWTypeNext" w:hAnsi="BMWTypeNext" w:cs="Arial"/>
          <w:color w:val="000000"/>
          <w:sz w:val="22"/>
          <w:szCs w:val="22"/>
        </w:rPr>
        <w:t xml:space="preserve"> language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. </w:t>
      </w:r>
      <w:r w:rsidR="000D2C6A">
        <w:rPr>
          <w:rFonts w:ascii="BMWTypeNext" w:hAnsi="BMWTypeNext" w:cs="Arial"/>
          <w:color w:val="000000"/>
          <w:sz w:val="22"/>
          <w:szCs w:val="22"/>
        </w:rPr>
        <w:t xml:space="preserve">What </w:t>
      </w:r>
      <w:r w:rsidRPr="007522CD">
        <w:rPr>
          <w:rFonts w:ascii="BMWTypeNext" w:hAnsi="BMWTypeNext" w:cs="Arial"/>
          <w:color w:val="000000"/>
          <w:sz w:val="22"/>
          <w:szCs w:val="22"/>
        </w:rPr>
        <w:t>stands out to you about th</w:t>
      </w:r>
      <w:r w:rsidR="00BF1E2F">
        <w:rPr>
          <w:rFonts w:ascii="BMWTypeNext" w:hAnsi="BMWTypeNext" w:cs="Arial"/>
          <w:color w:val="000000"/>
          <w:sz w:val="22"/>
          <w:szCs w:val="22"/>
        </w:rPr>
        <w:t>is</w:t>
      </w:r>
      <w:r w:rsidRPr="007522CD">
        <w:rPr>
          <w:rFonts w:ascii="BMWTypeNext" w:hAnsi="BMWTypeNext" w:cs="Arial"/>
          <w:color w:val="000000"/>
          <w:sz w:val="22"/>
          <w:szCs w:val="22"/>
        </w:rPr>
        <w:t xml:space="preserve"> new model? </w:t>
      </w:r>
    </w:p>
    <w:p w14:paraId="6D618907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Adam Flint:</w:t>
      </w:r>
    </w:p>
    <w:p w14:paraId="6EF232A6" w14:textId="77777777" w:rsidR="00FE260F" w:rsidRPr="00FE260F" w:rsidRDefault="00FE260F" w:rsidP="00FE260F">
      <w:pPr>
        <w:pStyle w:val="NormalWeb"/>
        <w:rPr>
          <w:rFonts w:ascii="BMWTypeNext" w:hAnsi="BMWTypeNext" w:cs="Arial"/>
          <w:color w:val="000000"/>
          <w:sz w:val="22"/>
          <w:szCs w:val="22"/>
          <w:lang w:val="en"/>
        </w:rPr>
      </w:pPr>
      <w:r w:rsidRPr="00FE260F">
        <w:rPr>
          <w:rFonts w:ascii="BMWTypeNext" w:hAnsi="BMWTypeNext" w:cs="Arial"/>
          <w:color w:val="000000"/>
          <w:sz w:val="22"/>
          <w:szCs w:val="22"/>
          <w:lang w:val="en"/>
        </w:rPr>
        <w:t xml:space="preserve">Now in its </w:t>
      </w:r>
      <w:proofErr w:type="gramStart"/>
      <w:r w:rsidRPr="00FE260F">
        <w:rPr>
          <w:rFonts w:ascii="BMWTypeNext" w:hAnsi="BMWTypeNext" w:cs="Arial"/>
          <w:color w:val="000000"/>
          <w:sz w:val="22"/>
          <w:szCs w:val="22"/>
          <w:lang w:val="en"/>
        </w:rPr>
        <w:t>fifth-generation</w:t>
      </w:r>
      <w:proofErr w:type="gramEnd"/>
      <w:r w:rsidRPr="00FE260F">
        <w:rPr>
          <w:rFonts w:ascii="BMWTypeNext" w:hAnsi="BMWTypeNext" w:cs="Arial"/>
          <w:color w:val="000000"/>
          <w:sz w:val="22"/>
          <w:szCs w:val="22"/>
          <w:lang w:val="en"/>
        </w:rPr>
        <w:t xml:space="preserve">, the new BMW X5 continues to evolve and lead. Proving itself more capable, more refined, and more intelligent than ever before. </w:t>
      </w:r>
    </w:p>
    <w:p w14:paraId="36BEE846" w14:textId="08DC0A39" w:rsidR="00FE260F" w:rsidRPr="00FE260F" w:rsidRDefault="008E719A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>
        <w:rPr>
          <w:rFonts w:ascii="BMWTypeNext" w:hAnsi="BMWTypeNext" w:cs="Arial"/>
          <w:color w:val="000000"/>
          <w:sz w:val="22"/>
          <w:szCs w:val="22"/>
        </w:rPr>
        <w:t>BMW has</w:t>
      </w:r>
      <w:r w:rsidR="00FE260F" w:rsidRPr="007522CD">
        <w:rPr>
          <w:rFonts w:ascii="BMWTypeNext" w:hAnsi="BMWTypeNext" w:cs="Arial"/>
          <w:color w:val="000000"/>
          <w:sz w:val="22"/>
          <w:szCs w:val="22"/>
        </w:rPr>
        <w:t xml:space="preserve"> paid close attention to the interior, not just its appearance, but how </w:t>
      </w:r>
      <w:proofErr w:type="gramStart"/>
      <w:r w:rsidR="00FE260F" w:rsidRPr="007522CD">
        <w:rPr>
          <w:rFonts w:ascii="BMWTypeNext" w:hAnsi="BMWTypeNext" w:cs="Arial"/>
          <w:color w:val="000000"/>
          <w:sz w:val="22"/>
          <w:szCs w:val="22"/>
        </w:rPr>
        <w:t>the space</w:t>
      </w:r>
      <w:proofErr w:type="gramEnd"/>
      <w:r w:rsidR="00FE260F" w:rsidRPr="007522CD">
        <w:rPr>
          <w:rFonts w:ascii="BMWTypeNext" w:hAnsi="BMWTypeNext" w:cs="Arial"/>
          <w:color w:val="000000"/>
          <w:sz w:val="22"/>
          <w:szCs w:val="22"/>
        </w:rPr>
        <w:t xml:space="preserve"> feels and functions.</w:t>
      </w:r>
      <w:r w:rsidR="00FE260F">
        <w:rPr>
          <w:rFonts w:ascii="BMWTypeNext" w:hAnsi="BMWTypeNext" w:cs="Arial"/>
          <w:color w:val="000000"/>
          <w:sz w:val="22"/>
          <w:szCs w:val="22"/>
        </w:rPr>
        <w:t xml:space="preserve"> </w:t>
      </w:r>
    </w:p>
    <w:p w14:paraId="7774C636" w14:textId="77777777" w:rsidR="00364114" w:rsidRDefault="00FE260F" w:rsidP="00FE260F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The new model is engineered to deliver the precise handling associated with BMW, while providing the comfort expected of a luxury Sports Activity Vehicle.</w:t>
      </w:r>
      <w:r w:rsidR="009B6C23">
        <w:rPr>
          <w:rFonts w:ascii="BMWTypeNext" w:hAnsi="BMWTypeNext" w:cs="Arial"/>
          <w:color w:val="000000"/>
          <w:sz w:val="22"/>
          <w:szCs w:val="22"/>
        </w:rPr>
        <w:t xml:space="preserve"> </w:t>
      </w:r>
    </w:p>
    <w:p w14:paraId="20AFBF12" w14:textId="75CDE91C" w:rsidR="00FE260F" w:rsidRPr="007522CD" w:rsidRDefault="00FE260F" w:rsidP="00FE260F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Whether used for daily journeys, family travel, or longer trips, the emphasis remains on making every journey comfortable and enjoyable</w:t>
      </w:r>
      <w:r w:rsidR="009B6C23">
        <w:rPr>
          <w:rFonts w:ascii="BMWTypeNext" w:hAnsi="BMWTypeNext" w:cs="Arial"/>
          <w:color w:val="000000"/>
          <w:sz w:val="22"/>
          <w:szCs w:val="22"/>
        </w:rPr>
        <w:t xml:space="preserve"> for drivers and passengers alike</w:t>
      </w:r>
      <w:r w:rsidRPr="007522CD">
        <w:rPr>
          <w:rFonts w:ascii="BMWTypeNext" w:hAnsi="BMWTypeNext" w:cs="Arial"/>
          <w:color w:val="000000"/>
          <w:sz w:val="22"/>
          <w:szCs w:val="22"/>
        </w:rPr>
        <w:t>.</w:t>
      </w:r>
    </w:p>
    <w:p w14:paraId="04B7F917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Ahmed Alshehri:</w:t>
      </w:r>
    </w:p>
    <w:p w14:paraId="7A990A34" w14:textId="77777777" w:rsidR="00BF1E2F" w:rsidRDefault="00BF1E2F" w:rsidP="007522CD">
      <w:pPr>
        <w:pStyle w:val="NormalWeb"/>
        <w:spacing w:before="240" w:beforeAutospacing="0" w:after="240" w:afterAutospacing="0"/>
        <w:rPr>
          <w:rFonts w:ascii="BMWTypeNext" w:hAnsi="BMWTypeNext" w:cs="Arial"/>
          <w:color w:val="000000"/>
          <w:sz w:val="22"/>
          <w:szCs w:val="22"/>
        </w:rPr>
      </w:pPr>
      <w:r w:rsidRPr="00BF1E2F">
        <w:rPr>
          <w:rFonts w:ascii="BMWTypeNext" w:hAnsi="BMWTypeNext" w:cs="Arial"/>
          <w:color w:val="000000"/>
          <w:sz w:val="22"/>
          <w:szCs w:val="22"/>
        </w:rPr>
        <w:t>Finally, Adam, as we pull back the curtain, what should our local drivers look forward to most?</w:t>
      </w:r>
    </w:p>
    <w:p w14:paraId="257EDBA7" w14:textId="4923B9BB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Adam Flint:</w:t>
      </w:r>
    </w:p>
    <w:p w14:paraId="3EACDFAA" w14:textId="75D4EEC6" w:rsidR="00BF1E2F" w:rsidRDefault="00BF1E2F" w:rsidP="00BF1E2F">
      <w:pPr>
        <w:pStyle w:val="NormalWeb"/>
        <w:spacing w:after="80"/>
        <w:rPr>
          <w:rFonts w:ascii="BMWTypeNext" w:hAnsi="BMWTypeNext" w:cs="Arial"/>
          <w:color w:val="000000"/>
          <w:sz w:val="22"/>
          <w:szCs w:val="22"/>
          <w:lang w:val="en-AE"/>
        </w:rPr>
      </w:pP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>The X5 has always been a driver's car</w:t>
      </w:r>
      <w:r>
        <w:rPr>
          <w:rFonts w:ascii="BMWTypeNext" w:hAnsi="BMWTypeNext" w:cs="Arial"/>
          <w:color w:val="000000"/>
          <w:sz w:val="22"/>
          <w:szCs w:val="22"/>
          <w:lang w:val="en-AE"/>
        </w:rPr>
        <w:t xml:space="preserve"> – one</w:t>
      </w: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 xml:space="preserve"> best understood from behind the wheel. </w:t>
      </w:r>
    </w:p>
    <w:p w14:paraId="2717FE56" w14:textId="13159975" w:rsidR="00BF1E2F" w:rsidRPr="00BF1E2F" w:rsidRDefault="00BF1E2F" w:rsidP="00BF1E2F">
      <w:pPr>
        <w:pStyle w:val="NormalWeb"/>
        <w:spacing w:after="80"/>
        <w:rPr>
          <w:rFonts w:ascii="BMWTypeNext" w:hAnsi="BMWTypeNext" w:cs="Arial"/>
          <w:color w:val="000000"/>
          <w:sz w:val="22"/>
          <w:szCs w:val="22"/>
          <w:lang w:val="en-AE"/>
        </w:rPr>
      </w:pP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>I believe our customers in Saudi Arabia will be deeply impressed by how intelligent and capable this generation has become. We can't wait to get them into the driver's seat.</w:t>
      </w:r>
    </w:p>
    <w:p w14:paraId="4846820E" w14:textId="77777777" w:rsidR="007522CD" w:rsidRPr="007522CD" w:rsidRDefault="007522CD" w:rsidP="007522CD">
      <w:pPr>
        <w:pStyle w:val="NormalWeb"/>
        <w:spacing w:before="0" w:beforeAutospacing="0" w:after="8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6"/>
          <w:szCs w:val="26"/>
        </w:rPr>
        <w:t>Ahmed Alshehri – Vehicle Reveal, Driving Experience and Closing</w:t>
      </w:r>
    </w:p>
    <w:p w14:paraId="53F835FE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Thank you, Adam.</w:t>
      </w:r>
    </w:p>
    <w:p w14:paraId="41F5D8BA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And now, the moment we have all been waiting for.</w:t>
      </w:r>
    </w:p>
    <w:p w14:paraId="0F882CEB" w14:textId="6D43750C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 xml:space="preserve">Ladies and gentlemen, I'm pleased to introduce </w:t>
      </w:r>
      <w:r w:rsidR="007A12C1">
        <w:rPr>
          <w:rFonts w:ascii="BMWTypeNext" w:hAnsi="BMWTypeNext" w:cs="Arial"/>
          <w:color w:val="000000"/>
          <w:sz w:val="22"/>
          <w:szCs w:val="22"/>
        </w:rPr>
        <w:t>BMW’s latest model.</w:t>
      </w:r>
    </w:p>
    <w:p w14:paraId="762FE293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  <w:shd w:val="clear" w:color="auto" w:fill="FFFF00"/>
        </w:rPr>
        <w:t>DIGITAL VEHICLE REVEAL</w:t>
      </w:r>
    </w:p>
    <w:p w14:paraId="26140BE1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  <w:shd w:val="clear" w:color="auto" w:fill="FFFF00"/>
        </w:rPr>
        <w:t>DRIVING EXPERIENCE FOOTAGE</w:t>
      </w:r>
    </w:p>
    <w:p w14:paraId="6A186E8F" w14:textId="77777777" w:rsidR="007522CD" w:rsidRPr="007522CD" w:rsidRDefault="007522CD" w:rsidP="007522CD">
      <w:pPr>
        <w:pStyle w:val="NormalWeb"/>
        <w:spacing w:before="240" w:beforeAutospacing="0" w:after="240" w:afterAutospacing="0"/>
        <w:rPr>
          <w:rFonts w:ascii="BMWTypeNext" w:hAnsi="BMWTypeNext"/>
        </w:rPr>
      </w:pPr>
      <w:r w:rsidRPr="007522CD">
        <w:rPr>
          <w:rFonts w:ascii="BMWTypeNext" w:hAnsi="BMWTypeNext" w:cs="Arial"/>
          <w:color w:val="000000"/>
          <w:sz w:val="22"/>
          <w:szCs w:val="22"/>
        </w:rPr>
        <w:t>The all-new BMW X5.</w:t>
      </w:r>
    </w:p>
    <w:p w14:paraId="6E3F8C4F" w14:textId="77777777" w:rsidR="00BF1E2F" w:rsidRPr="00BF1E2F" w:rsidRDefault="00BF1E2F" w:rsidP="00BF1E2F">
      <w:pPr>
        <w:pStyle w:val="NormalWeb"/>
        <w:spacing w:before="240" w:after="240"/>
        <w:rPr>
          <w:rFonts w:ascii="BMWTypeNext" w:hAnsi="BMWTypeNext" w:cs="Arial"/>
          <w:color w:val="000000"/>
          <w:sz w:val="22"/>
          <w:szCs w:val="22"/>
          <w:lang w:val="en-AE"/>
        </w:rPr>
      </w:pP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>A vehicle that continues to redefine performance, luxury, and versatility.</w:t>
      </w:r>
    </w:p>
    <w:p w14:paraId="51DCDE9C" w14:textId="77777777" w:rsidR="00BF1E2F" w:rsidRDefault="00BF1E2F" w:rsidP="00BF1E2F">
      <w:pPr>
        <w:pStyle w:val="NormalWeb"/>
        <w:spacing w:before="240" w:after="240"/>
        <w:rPr>
          <w:rFonts w:ascii="BMWTypeNext" w:hAnsi="BMWTypeNext" w:cs="Arial"/>
          <w:color w:val="000000"/>
          <w:sz w:val="22"/>
          <w:szCs w:val="22"/>
          <w:lang w:val="en-AE"/>
        </w:rPr>
      </w:pP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lastRenderedPageBreak/>
        <w:t xml:space="preserve">I would like to thank Mohannad Al </w:t>
      </w:r>
      <w:proofErr w:type="spellStart"/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>Dubayan</w:t>
      </w:r>
      <w:proofErr w:type="spellEnd"/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 xml:space="preserve"> and Adam Flint for sharing their insights today. </w:t>
      </w:r>
    </w:p>
    <w:p w14:paraId="16F6A5A4" w14:textId="135F80CC" w:rsidR="00BF1E2F" w:rsidRPr="00BF1E2F" w:rsidRDefault="00BF1E2F" w:rsidP="00BF1E2F">
      <w:pPr>
        <w:pStyle w:val="NormalWeb"/>
        <w:spacing w:before="240" w:after="240"/>
        <w:rPr>
          <w:rFonts w:ascii="BMWTypeNext" w:hAnsi="BMWTypeNext" w:cs="Arial"/>
          <w:color w:val="000000"/>
          <w:sz w:val="22"/>
          <w:szCs w:val="22"/>
          <w:lang w:val="en-AE"/>
        </w:rPr>
      </w:pPr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 xml:space="preserve">And to </w:t>
      </w:r>
      <w:proofErr w:type="gramStart"/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>all of</w:t>
      </w:r>
      <w:proofErr w:type="gramEnd"/>
      <w:r w:rsidRPr="00BF1E2F">
        <w:rPr>
          <w:rFonts w:ascii="BMWTypeNext" w:hAnsi="BMWTypeNext" w:cs="Arial"/>
          <w:color w:val="000000"/>
          <w:sz w:val="22"/>
          <w:szCs w:val="22"/>
          <w:lang w:val="en-AE"/>
        </w:rPr>
        <w:t xml:space="preserve"> our viewers across the Kingdom, thank you for joining us on this incredible journey.</w:t>
      </w:r>
    </w:p>
    <w:p w14:paraId="7F292FFE" w14:textId="640D49B6" w:rsidR="007522CD" w:rsidRPr="000D2C6A" w:rsidRDefault="007522CD" w:rsidP="000D2C6A">
      <w:pPr>
        <w:pStyle w:val="NormalWeb"/>
        <w:spacing w:before="240" w:beforeAutospacing="0" w:after="240" w:afterAutospacing="0"/>
        <w:jc w:val="center"/>
        <w:rPr>
          <w:rFonts w:ascii="BMWTypeNext" w:hAnsi="BMWTypeNext"/>
        </w:rPr>
      </w:pPr>
      <w:r w:rsidRPr="007522CD">
        <w:rPr>
          <w:rFonts w:ascii="BMWTypeNext" w:hAnsi="BMWTypeNext" w:cs="Arial"/>
          <w:b/>
          <w:bCs/>
          <w:color w:val="000000"/>
          <w:sz w:val="22"/>
          <w:szCs w:val="22"/>
        </w:rPr>
        <w:t>– ENDS –</w:t>
      </w:r>
    </w:p>
    <w:sectPr w:rsidR="007522CD" w:rsidRPr="000D2C6A" w:rsidSect="00A514AB">
      <w:headerReference w:type="default" r:id="rId8"/>
      <w:footerReference w:type="default" r:id="rId9"/>
      <w:headerReference w:type="first" r:id="rId10"/>
      <w:pgSz w:w="11906" w:h="16838" w:code="9"/>
      <w:pgMar w:top="2665" w:right="737" w:bottom="737" w:left="1418" w:header="2665" w:footer="4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B0DE6" w14:textId="77777777" w:rsidR="003B53B9" w:rsidRDefault="003B53B9" w:rsidP="00270A02">
      <w:pPr>
        <w:spacing w:line="240" w:lineRule="auto"/>
      </w:pPr>
      <w:r>
        <w:separator/>
      </w:r>
    </w:p>
  </w:endnote>
  <w:endnote w:type="continuationSeparator" w:id="0">
    <w:p w14:paraId="1039CB30" w14:textId="77777777" w:rsidR="003B53B9" w:rsidRDefault="003B53B9" w:rsidP="00270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MWTypeNext Light">
    <w:altName w:val="Calibri"/>
    <w:panose1 w:val="00000000000000000000"/>
    <w:charset w:val="00"/>
    <w:family w:val="modern"/>
    <w:notTrueType/>
    <w:pitch w:val="variable"/>
    <w:sig w:usb0="A000028F" w:usb1="120024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MWGroupTN">
    <w:altName w:val="Cambria Math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MWGroupTN Light">
    <w:altName w:val="Calibri"/>
    <w:panose1 w:val="00000000000000000000"/>
    <w:charset w:val="00"/>
    <w:family w:val="modern"/>
    <w:notTrueType/>
    <w:pitch w:val="variable"/>
    <w:sig w:usb0="A000028F" w:usb1="12002413" w:usb2="00000000" w:usb3="00000000" w:csb0="0000019F" w:csb1="00000000"/>
  </w:font>
  <w:font w:name="BMW Group">
    <w:altName w:val="Calibri"/>
    <w:charset w:val="00"/>
    <w:family w:val="auto"/>
    <w:pitch w:val="variable"/>
    <w:sig w:usb0="800022BF" w:usb1="9000004A" w:usb2="00000008" w:usb3="00000000" w:csb0="0000009F" w:csb1="00000000"/>
  </w:font>
  <w:font w:name="BMWTypeNext">
    <w:altName w:val="Cambria Math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3106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47B491B" w14:textId="6D158FBC" w:rsidR="00994171" w:rsidRDefault="009941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22D710" w14:textId="77777777" w:rsidR="00537CED" w:rsidRDefault="00537CED" w:rsidP="00481489">
    <w:pPr>
      <w:pStyle w:val="Footer"/>
      <w:tabs>
        <w:tab w:val="center" w:pos="975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EE392" w14:textId="77777777" w:rsidR="003B53B9" w:rsidRDefault="003B53B9" w:rsidP="00270A02">
      <w:pPr>
        <w:spacing w:line="240" w:lineRule="auto"/>
      </w:pPr>
      <w:r>
        <w:separator/>
      </w:r>
    </w:p>
  </w:footnote>
  <w:footnote w:type="continuationSeparator" w:id="0">
    <w:p w14:paraId="566B3310" w14:textId="77777777" w:rsidR="003B53B9" w:rsidRDefault="003B53B9" w:rsidP="00270A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183C2" w14:textId="527C6FA0" w:rsidR="009B6C23" w:rsidRPr="009B6C23" w:rsidRDefault="009B6C23" w:rsidP="009B6C23">
    <w:pPr>
      <w:pStyle w:val="Header"/>
      <w:rPr>
        <w:b/>
        <w:bCs/>
        <w:sz w:val="28"/>
        <w:szCs w:val="28"/>
        <w:lang w:val="en-AE"/>
      </w:rPr>
    </w:pPr>
    <w:r w:rsidRPr="009B6C23">
      <w:rPr>
        <w:noProof/>
        <w:sz w:val="28"/>
        <w:szCs w:val="28"/>
        <w:lang w:val="en-AE"/>
      </w:rPr>
      <w:drawing>
        <wp:anchor distT="0" distB="0" distL="114300" distR="114300" simplePos="0" relativeHeight="251658240" behindDoc="0" locked="0" layoutInCell="1" allowOverlap="1" wp14:anchorId="2DFA8874" wp14:editId="08738330">
          <wp:simplePos x="0" y="0"/>
          <wp:positionH relativeFrom="rightMargin">
            <wp:posOffset>-215265</wp:posOffset>
          </wp:positionH>
          <wp:positionV relativeFrom="page">
            <wp:posOffset>461645</wp:posOffset>
          </wp:positionV>
          <wp:extent cx="467995" cy="467995"/>
          <wp:effectExtent l="0" t="0" r="8255" b="8255"/>
          <wp:wrapNone/>
          <wp:docPr id="149617424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7995" cy="467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6C23">
      <w:rPr>
        <w:b/>
        <w:bCs/>
        <w:sz w:val="28"/>
        <w:szCs w:val="28"/>
        <w:lang w:val="en-AE"/>
      </w:rPr>
      <w:t>Mohamed Yousuf Naghi Motors</w:t>
    </w:r>
  </w:p>
  <w:p w14:paraId="75389D76" w14:textId="77777777" w:rsidR="009B6C23" w:rsidRPr="009B6C23" w:rsidRDefault="009B6C23" w:rsidP="009B6C23">
    <w:pPr>
      <w:pStyle w:val="Header"/>
      <w:rPr>
        <w:b/>
        <w:bCs/>
        <w:sz w:val="28"/>
        <w:szCs w:val="28"/>
        <w:lang w:val="en-AE"/>
      </w:rPr>
    </w:pPr>
    <w:r w:rsidRPr="009B6C23">
      <w:rPr>
        <w:b/>
        <w:bCs/>
        <w:sz w:val="28"/>
        <w:szCs w:val="28"/>
        <w:lang w:val="en-AE"/>
      </w:rPr>
      <w:t>Corporate Communications</w:t>
    </w:r>
  </w:p>
  <w:p w14:paraId="1D568818" w14:textId="47AF6224" w:rsidR="006D22D1" w:rsidRDefault="006D22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EDC60" w14:textId="31839DCD" w:rsidR="006D22D1" w:rsidRDefault="00A514AB">
    <w:pPr>
      <w:pStyle w:val="Head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7456" behindDoc="0" locked="0" layoutInCell="0" allowOverlap="1" wp14:anchorId="214999BE" wp14:editId="4D490349">
              <wp:simplePos x="0" y="0"/>
              <wp:positionH relativeFrom="margin">
                <wp:posOffset>0</wp:posOffset>
              </wp:positionH>
              <wp:positionV relativeFrom="page">
                <wp:posOffset>994734</wp:posOffset>
              </wp:positionV>
              <wp:extent cx="2519680" cy="387985"/>
              <wp:effectExtent l="0" t="0" r="13970" b="12065"/>
              <wp:wrapNone/>
              <wp:docPr id="614353611" name="shp_ul_Corporate_Co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9680" cy="387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A62288" w14:textId="77777777" w:rsidR="00A514AB" w:rsidRDefault="00A514AB" w:rsidP="00A514AB">
                          <w:pPr>
                            <w:pStyle w:val="fvZusatzbegriff01grau"/>
                            <w:rPr>
                              <w:rFonts w:ascii="BMWGroupTN Light" w:hAnsi="BMWGroupTN Light"/>
                              <w:color w:val="8C8C8C"/>
                            </w:rPr>
                          </w:pPr>
                          <w:r>
                            <w:rPr>
                              <w:rFonts w:ascii="BMWGroupTN Light" w:hAnsi="BMWGroupTN Light"/>
                              <w:color w:val="8C8C8C"/>
                            </w:rPr>
                            <w:t>Middle East</w:t>
                          </w:r>
                        </w:p>
                        <w:p w14:paraId="708787E8" w14:textId="77777777" w:rsidR="00A514AB" w:rsidRPr="00085BFD" w:rsidRDefault="00A514AB" w:rsidP="00A514AB">
                          <w:pPr>
                            <w:pStyle w:val="fvZusatzbegriff01grau"/>
                            <w:rPr>
                              <w:rFonts w:ascii="BMWGroupTN Light" w:hAnsi="BMWGroupTN Light"/>
                              <w:color w:val="8C8C8C"/>
                            </w:rPr>
                          </w:pPr>
                          <w:r w:rsidRPr="00085BFD">
                            <w:rPr>
                              <w:rFonts w:ascii="BMWGroupTN Light" w:hAnsi="BMWGroupTN Light"/>
                              <w:color w:val="8C8C8C"/>
                            </w:rPr>
                            <w:t>Corporate Communications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4999BE" id="_x0000_t202" coordsize="21600,21600" o:spt="202" path="m,l,21600r21600,l21600,xe">
              <v:stroke joinstyle="miter"/>
              <v:path gradientshapeok="t" o:connecttype="rect"/>
            </v:shapetype>
            <v:shape id="shp_ul_Corporate_Com" o:spid="_x0000_s1026" type="#_x0000_t202" style="position:absolute;margin-left:0;margin-top:78.35pt;width:198.4pt;height:30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" o:allowincell="f" filled="f" stroked="f" strokeweight=".5pt">
              <v:textbox inset="0,0,0,0">
                <w:txbxContent>
                  <w:p w14:paraId="30A62288" w14:textId="77777777" w:rsidR="00A514AB" w:rsidRDefault="00A514AB" w:rsidP="00A514AB">
                    <w:pPr>
                      <w:pStyle w:val="fvZusatzbegriff01grau"/>
                      <w:rPr>
                        <w:rFonts w:ascii="BMWGroupTN Light" w:hAnsi="BMWGroupTN Light"/>
                        <w:color w:val="8C8C8C"/>
                      </w:rPr>
                    </w:pPr>
                    <w:r>
                      <w:rPr>
                        <w:rFonts w:ascii="BMWGroupTN Light" w:hAnsi="BMWGroupTN Light"/>
                        <w:color w:val="8C8C8C"/>
                      </w:rPr>
                      <w:t>Middle East</w:t>
                    </w:r>
                  </w:p>
                  <w:p w14:paraId="708787E8" w14:textId="77777777" w:rsidR="00A514AB" w:rsidRPr="00085BFD" w:rsidRDefault="00A514AB" w:rsidP="00A514AB">
                    <w:pPr>
                      <w:pStyle w:val="fvZusatzbegriff01grau"/>
                      <w:rPr>
                        <w:rFonts w:ascii="BMWGroupTN Light" w:hAnsi="BMWGroupTN Light"/>
                        <w:color w:val="8C8C8C"/>
                      </w:rPr>
                    </w:pPr>
                    <w:r w:rsidRPr="00085BFD">
                      <w:rPr>
                        <w:rFonts w:ascii="BMWGroupTN Light" w:hAnsi="BMWGroupTN Light"/>
                        <w:color w:val="8C8C8C"/>
                      </w:rPr>
                      <w:t>Corporate Communications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2546B5">
      <w:rPr>
        <w:noProof/>
        <w:lang w:val="en-US"/>
      </w:rPr>
      <w:drawing>
        <wp:anchor distT="0" distB="0" distL="114300" distR="114300" simplePos="0" relativeHeight="251663360" behindDoc="0" locked="1" layoutInCell="1" allowOverlap="1" wp14:anchorId="497A1719" wp14:editId="6BD4FBB6">
          <wp:simplePos x="0" y="0"/>
          <wp:positionH relativeFrom="rightMargin">
            <wp:posOffset>-467995</wp:posOffset>
          </wp:positionH>
          <wp:positionV relativeFrom="page">
            <wp:posOffset>467995</wp:posOffset>
          </wp:positionV>
          <wp:extent cx="468000" cy="468000"/>
          <wp:effectExtent l="0" t="0" r="8255" b="8255"/>
          <wp:wrapNone/>
          <wp:docPr id="462" name="Grafik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2" name="Grafik 462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46B5">
      <w:rPr>
        <w:noProof/>
        <w:lang w:val="en-US"/>
      </w:rPr>
      <w:drawing>
        <wp:anchor distT="0" distB="0" distL="114300" distR="114300" simplePos="0" relativeHeight="251659264" behindDoc="0" locked="1" layoutInCell="1" allowOverlap="1" wp14:anchorId="64C968F4" wp14:editId="1DCC51F4">
          <wp:simplePos x="0" y="0"/>
          <wp:positionH relativeFrom="page">
            <wp:posOffset>899160</wp:posOffset>
          </wp:positionH>
          <wp:positionV relativeFrom="page">
            <wp:posOffset>464820</wp:posOffset>
          </wp:positionV>
          <wp:extent cx="895985" cy="467360"/>
          <wp:effectExtent l="0" t="0" r="0" b="8890"/>
          <wp:wrapNone/>
          <wp:docPr id="464" name="Grafik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4" name="Grafik 464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5985" cy="467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81EB7"/>
    <w:multiLevelType w:val="multilevel"/>
    <w:tmpl w:val="57524C34"/>
    <w:styleLink w:val="fvListefuerUeberschriften"/>
    <w:lvl w:ilvl="0">
      <w:start w:val="1"/>
      <w:numFmt w:val="decimal"/>
      <w:pStyle w:val="Heading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276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418" w:hanging="1418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843" w:hanging="1843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985" w:hanging="1985"/>
      </w:pPr>
      <w:rPr>
        <w:rFonts w:hint="default"/>
      </w:rPr>
    </w:lvl>
  </w:abstractNum>
  <w:abstractNum w:abstractNumId="1" w15:restartNumberingAfterBreak="0">
    <w:nsid w:val="4444369C"/>
    <w:multiLevelType w:val="multilevel"/>
    <w:tmpl w:val="57524C34"/>
    <w:numStyleLink w:val="fvListefuerUeberschriften"/>
  </w:abstractNum>
  <w:abstractNum w:abstractNumId="2" w15:restartNumberingAfterBreak="0">
    <w:nsid w:val="5F5B5E28"/>
    <w:multiLevelType w:val="hybridMultilevel"/>
    <w:tmpl w:val="C2A6EDE2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C3277"/>
    <w:multiLevelType w:val="multilevel"/>
    <w:tmpl w:val="1CBEE484"/>
    <w:styleLink w:val="fvListefuerAufzaehlung"/>
    <w:lvl w:ilvl="0">
      <w:start w:val="1"/>
      <w:numFmt w:val="none"/>
      <w:pStyle w:val="fvAufzaehlung01"/>
      <w:lvlText w:val="-"/>
      <w:lvlJc w:val="left"/>
      <w:pPr>
        <w:ind w:left="284" w:hanging="284"/>
      </w:pPr>
      <w:rPr>
        <w:rFonts w:hint="default"/>
      </w:rPr>
    </w:lvl>
    <w:lvl w:ilvl="1">
      <w:start w:val="1"/>
      <w:numFmt w:val="none"/>
      <w:pStyle w:val="fvAufzaehlung02"/>
      <w:lvlText w:val="-"/>
      <w:lvlJc w:val="left"/>
      <w:pPr>
        <w:ind w:left="568" w:hanging="284"/>
      </w:pPr>
      <w:rPr>
        <w:rFonts w:hint="default"/>
      </w:rPr>
    </w:lvl>
    <w:lvl w:ilvl="2">
      <w:start w:val="1"/>
      <w:numFmt w:val="none"/>
      <w:lvlText w:val="-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-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-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-"/>
      <w:lvlJc w:val="left"/>
      <w:pPr>
        <w:ind w:left="1701" w:hanging="281"/>
      </w:pPr>
      <w:rPr>
        <w:rFonts w:hint="default"/>
      </w:rPr>
    </w:lvl>
    <w:lvl w:ilvl="6">
      <w:start w:val="1"/>
      <w:numFmt w:val="none"/>
      <w:lvlText w:val="-"/>
      <w:lvlJc w:val="left"/>
      <w:pPr>
        <w:ind w:left="1985" w:hanging="281"/>
      </w:pPr>
      <w:rPr>
        <w:rFonts w:hint="default"/>
      </w:rPr>
    </w:lvl>
    <w:lvl w:ilvl="7">
      <w:start w:val="1"/>
      <w:numFmt w:val="none"/>
      <w:lvlText w:val="-"/>
      <w:lvlJc w:val="left"/>
      <w:pPr>
        <w:ind w:left="2268" w:hanging="280"/>
      </w:pPr>
      <w:rPr>
        <w:rFonts w:hint="default"/>
      </w:rPr>
    </w:lvl>
    <w:lvl w:ilvl="8">
      <w:start w:val="1"/>
      <w:numFmt w:val="none"/>
      <w:lvlText w:val="-"/>
      <w:lvlJc w:val="left"/>
      <w:pPr>
        <w:ind w:left="2552" w:hanging="280"/>
      </w:pPr>
      <w:rPr>
        <w:rFonts w:hint="default"/>
      </w:rPr>
    </w:lvl>
  </w:abstractNum>
  <w:abstractNum w:abstractNumId="4" w15:restartNumberingAfterBreak="0">
    <w:nsid w:val="74BD428D"/>
    <w:multiLevelType w:val="hybridMultilevel"/>
    <w:tmpl w:val="9BB03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4244900">
    <w:abstractNumId w:val="0"/>
  </w:num>
  <w:num w:numId="2" w16cid:durableId="916328144">
    <w:abstractNumId w:val="1"/>
  </w:num>
  <w:num w:numId="3" w16cid:durableId="1839341565">
    <w:abstractNumId w:val="3"/>
  </w:num>
  <w:num w:numId="4" w16cid:durableId="15177669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79777718">
    <w:abstractNumId w:val="4"/>
  </w:num>
  <w:num w:numId="6" w16cid:durableId="189970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AB"/>
    <w:rsid w:val="0001151F"/>
    <w:rsid w:val="00036083"/>
    <w:rsid w:val="00037C83"/>
    <w:rsid w:val="0004175D"/>
    <w:rsid w:val="0006129C"/>
    <w:rsid w:val="00065DBA"/>
    <w:rsid w:val="00083D8E"/>
    <w:rsid w:val="000B1229"/>
    <w:rsid w:val="000B4E6A"/>
    <w:rsid w:val="000B54CA"/>
    <w:rsid w:val="000B64B5"/>
    <w:rsid w:val="000C39B2"/>
    <w:rsid w:val="000D2C6A"/>
    <w:rsid w:val="000E1EAC"/>
    <w:rsid w:val="000E3713"/>
    <w:rsid w:val="000F0869"/>
    <w:rsid w:val="00107CF9"/>
    <w:rsid w:val="001102CA"/>
    <w:rsid w:val="0011355B"/>
    <w:rsid w:val="00113907"/>
    <w:rsid w:val="00131655"/>
    <w:rsid w:val="00151435"/>
    <w:rsid w:val="00161053"/>
    <w:rsid w:val="00171806"/>
    <w:rsid w:val="0017208A"/>
    <w:rsid w:val="001832D2"/>
    <w:rsid w:val="00193669"/>
    <w:rsid w:val="00196ACE"/>
    <w:rsid w:val="001A1F57"/>
    <w:rsid w:val="001A2BB2"/>
    <w:rsid w:val="001A5C44"/>
    <w:rsid w:val="001F2F33"/>
    <w:rsid w:val="001F6B39"/>
    <w:rsid w:val="00214CAB"/>
    <w:rsid w:val="002245A7"/>
    <w:rsid w:val="00237CDE"/>
    <w:rsid w:val="00247C99"/>
    <w:rsid w:val="00252963"/>
    <w:rsid w:val="002546B5"/>
    <w:rsid w:val="00261E4A"/>
    <w:rsid w:val="00265349"/>
    <w:rsid w:val="00265A1D"/>
    <w:rsid w:val="00270A02"/>
    <w:rsid w:val="00290E62"/>
    <w:rsid w:val="002A21E7"/>
    <w:rsid w:val="002D1188"/>
    <w:rsid w:val="003068D3"/>
    <w:rsid w:val="0030745A"/>
    <w:rsid w:val="003117F5"/>
    <w:rsid w:val="00324695"/>
    <w:rsid w:val="0034556D"/>
    <w:rsid w:val="00364114"/>
    <w:rsid w:val="00366DFD"/>
    <w:rsid w:val="0039268C"/>
    <w:rsid w:val="0039740A"/>
    <w:rsid w:val="003A39D2"/>
    <w:rsid w:val="003B4DEB"/>
    <w:rsid w:val="003B53B9"/>
    <w:rsid w:val="003C0324"/>
    <w:rsid w:val="003C2687"/>
    <w:rsid w:val="003C4897"/>
    <w:rsid w:val="003C7FFC"/>
    <w:rsid w:val="003D3266"/>
    <w:rsid w:val="003D49DB"/>
    <w:rsid w:val="003F5EBE"/>
    <w:rsid w:val="0040249A"/>
    <w:rsid w:val="0044232F"/>
    <w:rsid w:val="00443B70"/>
    <w:rsid w:val="004462C1"/>
    <w:rsid w:val="00447FA1"/>
    <w:rsid w:val="00461EA2"/>
    <w:rsid w:val="0047035F"/>
    <w:rsid w:val="00475EA0"/>
    <w:rsid w:val="00481489"/>
    <w:rsid w:val="00482DBB"/>
    <w:rsid w:val="004967AC"/>
    <w:rsid w:val="004A6FB1"/>
    <w:rsid w:val="004B61C3"/>
    <w:rsid w:val="004C0996"/>
    <w:rsid w:val="004C11F2"/>
    <w:rsid w:val="004C544B"/>
    <w:rsid w:val="004E152A"/>
    <w:rsid w:val="004E475E"/>
    <w:rsid w:val="004F2D99"/>
    <w:rsid w:val="005038BC"/>
    <w:rsid w:val="005273F1"/>
    <w:rsid w:val="00537CED"/>
    <w:rsid w:val="005639A7"/>
    <w:rsid w:val="0057682B"/>
    <w:rsid w:val="00581FFA"/>
    <w:rsid w:val="00586603"/>
    <w:rsid w:val="00587642"/>
    <w:rsid w:val="00593252"/>
    <w:rsid w:val="005A217A"/>
    <w:rsid w:val="005B5164"/>
    <w:rsid w:val="005D1A6D"/>
    <w:rsid w:val="005F1835"/>
    <w:rsid w:val="005F7D60"/>
    <w:rsid w:val="006079FB"/>
    <w:rsid w:val="00622FDC"/>
    <w:rsid w:val="00631D01"/>
    <w:rsid w:val="00636888"/>
    <w:rsid w:val="00643E92"/>
    <w:rsid w:val="00650954"/>
    <w:rsid w:val="00680787"/>
    <w:rsid w:val="00683015"/>
    <w:rsid w:val="00683D2A"/>
    <w:rsid w:val="00695446"/>
    <w:rsid w:val="006A3AFF"/>
    <w:rsid w:val="006A5DB6"/>
    <w:rsid w:val="006B3AFA"/>
    <w:rsid w:val="006B3FB4"/>
    <w:rsid w:val="006B6551"/>
    <w:rsid w:val="006C295C"/>
    <w:rsid w:val="006C3373"/>
    <w:rsid w:val="006C5719"/>
    <w:rsid w:val="006D22D1"/>
    <w:rsid w:val="006D7167"/>
    <w:rsid w:val="00702187"/>
    <w:rsid w:val="007522CD"/>
    <w:rsid w:val="0077522E"/>
    <w:rsid w:val="00782038"/>
    <w:rsid w:val="007840F7"/>
    <w:rsid w:val="00786E9A"/>
    <w:rsid w:val="007A0E96"/>
    <w:rsid w:val="007A12C1"/>
    <w:rsid w:val="007B46CE"/>
    <w:rsid w:val="007D261D"/>
    <w:rsid w:val="007D3179"/>
    <w:rsid w:val="007D5BFC"/>
    <w:rsid w:val="007E38B1"/>
    <w:rsid w:val="0080017C"/>
    <w:rsid w:val="0080079A"/>
    <w:rsid w:val="00842BE4"/>
    <w:rsid w:val="00852EEC"/>
    <w:rsid w:val="008553AD"/>
    <w:rsid w:val="00857891"/>
    <w:rsid w:val="00871F81"/>
    <w:rsid w:val="0087331C"/>
    <w:rsid w:val="008758AE"/>
    <w:rsid w:val="008A6084"/>
    <w:rsid w:val="008A6AD5"/>
    <w:rsid w:val="008B3BA8"/>
    <w:rsid w:val="008C4B81"/>
    <w:rsid w:val="008C4BF8"/>
    <w:rsid w:val="008E719A"/>
    <w:rsid w:val="008F046A"/>
    <w:rsid w:val="008F56E8"/>
    <w:rsid w:val="00904354"/>
    <w:rsid w:val="00920F81"/>
    <w:rsid w:val="00924C86"/>
    <w:rsid w:val="00930479"/>
    <w:rsid w:val="009619A5"/>
    <w:rsid w:val="00994171"/>
    <w:rsid w:val="009A0C78"/>
    <w:rsid w:val="009A313A"/>
    <w:rsid w:val="009B0245"/>
    <w:rsid w:val="009B2C71"/>
    <w:rsid w:val="009B4A81"/>
    <w:rsid w:val="009B6C23"/>
    <w:rsid w:val="009C6B09"/>
    <w:rsid w:val="009D07CA"/>
    <w:rsid w:val="009D20D4"/>
    <w:rsid w:val="009F1312"/>
    <w:rsid w:val="00A034BE"/>
    <w:rsid w:val="00A17BB3"/>
    <w:rsid w:val="00A21087"/>
    <w:rsid w:val="00A2576C"/>
    <w:rsid w:val="00A34296"/>
    <w:rsid w:val="00A45FFC"/>
    <w:rsid w:val="00A514AB"/>
    <w:rsid w:val="00A62987"/>
    <w:rsid w:val="00A710BA"/>
    <w:rsid w:val="00A77649"/>
    <w:rsid w:val="00A9006E"/>
    <w:rsid w:val="00A93BD5"/>
    <w:rsid w:val="00AA6E1F"/>
    <w:rsid w:val="00AB0B6E"/>
    <w:rsid w:val="00AB2D30"/>
    <w:rsid w:val="00AB672A"/>
    <w:rsid w:val="00AC53DB"/>
    <w:rsid w:val="00AE0071"/>
    <w:rsid w:val="00AE1300"/>
    <w:rsid w:val="00B13641"/>
    <w:rsid w:val="00B33C40"/>
    <w:rsid w:val="00B3495C"/>
    <w:rsid w:val="00B42033"/>
    <w:rsid w:val="00B52B76"/>
    <w:rsid w:val="00B539C3"/>
    <w:rsid w:val="00B67A4B"/>
    <w:rsid w:val="00B830B0"/>
    <w:rsid w:val="00B84E4B"/>
    <w:rsid w:val="00B91AF7"/>
    <w:rsid w:val="00B9238A"/>
    <w:rsid w:val="00B92AFA"/>
    <w:rsid w:val="00BA2B15"/>
    <w:rsid w:val="00BB3304"/>
    <w:rsid w:val="00BC70CA"/>
    <w:rsid w:val="00BD1305"/>
    <w:rsid w:val="00BF1E2F"/>
    <w:rsid w:val="00BF4723"/>
    <w:rsid w:val="00C00C59"/>
    <w:rsid w:val="00C30774"/>
    <w:rsid w:val="00C31D05"/>
    <w:rsid w:val="00C42BA2"/>
    <w:rsid w:val="00C43645"/>
    <w:rsid w:val="00C441B9"/>
    <w:rsid w:val="00C53E31"/>
    <w:rsid w:val="00C709DE"/>
    <w:rsid w:val="00C72F3C"/>
    <w:rsid w:val="00C751D5"/>
    <w:rsid w:val="00C81BFD"/>
    <w:rsid w:val="00CB056F"/>
    <w:rsid w:val="00CB5CC0"/>
    <w:rsid w:val="00CB67ED"/>
    <w:rsid w:val="00CC67C8"/>
    <w:rsid w:val="00CD2E71"/>
    <w:rsid w:val="00CF16C2"/>
    <w:rsid w:val="00CF541C"/>
    <w:rsid w:val="00D05CB6"/>
    <w:rsid w:val="00D34B2C"/>
    <w:rsid w:val="00D35A19"/>
    <w:rsid w:val="00D366E4"/>
    <w:rsid w:val="00D37CFF"/>
    <w:rsid w:val="00D632F8"/>
    <w:rsid w:val="00D9583D"/>
    <w:rsid w:val="00D95DDE"/>
    <w:rsid w:val="00DA77F0"/>
    <w:rsid w:val="00DB2795"/>
    <w:rsid w:val="00DD1066"/>
    <w:rsid w:val="00DE4C69"/>
    <w:rsid w:val="00DE4E6C"/>
    <w:rsid w:val="00DE6A17"/>
    <w:rsid w:val="00DF1E9C"/>
    <w:rsid w:val="00DF476D"/>
    <w:rsid w:val="00E03FD5"/>
    <w:rsid w:val="00E2639C"/>
    <w:rsid w:val="00E27E1D"/>
    <w:rsid w:val="00E30CDF"/>
    <w:rsid w:val="00E50624"/>
    <w:rsid w:val="00E5559B"/>
    <w:rsid w:val="00E6462B"/>
    <w:rsid w:val="00E65EE4"/>
    <w:rsid w:val="00E76273"/>
    <w:rsid w:val="00E8126A"/>
    <w:rsid w:val="00EA0CA2"/>
    <w:rsid w:val="00EB70D8"/>
    <w:rsid w:val="00EC7949"/>
    <w:rsid w:val="00ED162E"/>
    <w:rsid w:val="00EE365B"/>
    <w:rsid w:val="00F14B3C"/>
    <w:rsid w:val="00F429B0"/>
    <w:rsid w:val="00F636EC"/>
    <w:rsid w:val="00F70CE1"/>
    <w:rsid w:val="00F75C09"/>
    <w:rsid w:val="00F97833"/>
    <w:rsid w:val="00FA6918"/>
    <w:rsid w:val="00FC084A"/>
    <w:rsid w:val="00FC11F2"/>
    <w:rsid w:val="00FD0460"/>
    <w:rsid w:val="00FD405E"/>
    <w:rsid w:val="00FE260F"/>
    <w:rsid w:val="00FF2A9F"/>
    <w:rsid w:val="00FF5036"/>
    <w:rsid w:val="00FF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B7B886"/>
  <w15:docId w15:val="{9974E7AA-FA66-4F36-BF4C-5570DE943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MWTypeNext Light" w:eastAsiaTheme="minorHAnsi" w:hAnsi="BMWTypeNext Light" w:cstheme="minorBidi"/>
        <w:lang w:val="de-DE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4AB"/>
    <w:rPr>
      <w:rFonts w:ascii="BMWGroupTN" w:hAnsi="BMWGroupTN"/>
      <w:kern w:val="16"/>
      <w:lang w:val="en-GB"/>
      <w14:ligatures w14:val="standard"/>
      <w14:numSpacing w14:val="tabul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EE4"/>
    <w:pPr>
      <w:keepNext/>
      <w:keepLines/>
      <w:numPr>
        <w:numId w:val="1"/>
      </w:numPr>
      <w:spacing w:before="254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EE4"/>
    <w:pPr>
      <w:keepNext/>
      <w:keepLines/>
      <w:numPr>
        <w:ilvl w:val="1"/>
        <w:numId w:val="1"/>
      </w:numPr>
      <w:spacing w:before="254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EE4"/>
    <w:pPr>
      <w:keepNext/>
      <w:keepLines/>
      <w:numPr>
        <w:ilvl w:val="2"/>
        <w:numId w:val="1"/>
      </w:numPr>
      <w:spacing w:before="254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EE4"/>
    <w:pPr>
      <w:keepNext/>
      <w:keepLines/>
      <w:numPr>
        <w:ilvl w:val="3"/>
        <w:numId w:val="1"/>
      </w:numPr>
      <w:spacing w:before="254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EE4"/>
    <w:pPr>
      <w:keepNext/>
      <w:keepLines/>
      <w:numPr>
        <w:ilvl w:val="4"/>
        <w:numId w:val="1"/>
      </w:numPr>
      <w:spacing w:before="254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EE4"/>
    <w:pPr>
      <w:keepNext/>
      <w:keepLines/>
      <w:numPr>
        <w:ilvl w:val="5"/>
        <w:numId w:val="1"/>
      </w:numPr>
      <w:spacing w:before="254"/>
      <w:outlineLvl w:val="5"/>
    </w:pPr>
    <w:rPr>
      <w:rFonts w:eastAsiaTheme="majorEastAsia" w:cstheme="majorBidi"/>
      <w:b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EE4"/>
    <w:pPr>
      <w:keepNext/>
      <w:keepLines/>
      <w:numPr>
        <w:ilvl w:val="6"/>
        <w:numId w:val="1"/>
      </w:numPr>
      <w:spacing w:before="254"/>
      <w:outlineLvl w:val="6"/>
    </w:pPr>
    <w:rPr>
      <w:rFonts w:eastAsiaTheme="majorEastAsia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EE4"/>
    <w:pPr>
      <w:keepNext/>
      <w:keepLines/>
      <w:numPr>
        <w:ilvl w:val="7"/>
        <w:numId w:val="1"/>
      </w:numPr>
      <w:spacing w:before="254"/>
      <w:outlineLvl w:val="7"/>
    </w:pPr>
    <w:rPr>
      <w:rFonts w:eastAsiaTheme="majorEastAsia" w:cstheme="majorBidi"/>
      <w:b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EE4"/>
    <w:pPr>
      <w:keepNext/>
      <w:keepLines/>
      <w:numPr>
        <w:ilvl w:val="8"/>
        <w:numId w:val="1"/>
      </w:numPr>
      <w:spacing w:before="254"/>
      <w:outlineLvl w:val="8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fvZAgenau12pt"/>
    <w:link w:val="HeaderChar"/>
    <w:uiPriority w:val="99"/>
    <w:semiHidden/>
    <w:rsid w:val="00AC53DB"/>
  </w:style>
  <w:style w:type="character" w:customStyle="1" w:styleId="HeaderChar">
    <w:name w:val="Header Char"/>
    <w:basedOn w:val="DefaultParagraphFont"/>
    <w:link w:val="Header"/>
    <w:uiPriority w:val="99"/>
    <w:semiHidden/>
    <w:rsid w:val="00AC53DB"/>
    <w:rPr>
      <w:color w:val="FF0000"/>
    </w:rPr>
  </w:style>
  <w:style w:type="paragraph" w:styleId="Footer">
    <w:name w:val="footer"/>
    <w:basedOn w:val="fvZAgenau12pt"/>
    <w:link w:val="FooterChar"/>
    <w:uiPriority w:val="99"/>
    <w:rsid w:val="009D07CA"/>
  </w:style>
  <w:style w:type="character" w:customStyle="1" w:styleId="FooterChar">
    <w:name w:val="Footer Char"/>
    <w:basedOn w:val="DefaultParagraphFont"/>
    <w:link w:val="Footer"/>
    <w:uiPriority w:val="99"/>
    <w:rsid w:val="009D07CA"/>
    <w:rPr>
      <w:color w:val="FF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0A0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0A02"/>
    <w:rPr>
      <w:rFonts w:ascii="Tahoma" w:hAnsi="Tahoma" w:cs="Tahoma"/>
      <w:sz w:val="16"/>
      <w:szCs w:val="16"/>
    </w:rPr>
  </w:style>
  <w:style w:type="character" w:customStyle="1" w:styleId="fvfett">
    <w:name w:val="fv_fett"/>
    <w:basedOn w:val="fvBasisfuerBoldZeichen"/>
    <w:uiPriority w:val="1"/>
    <w:rsid w:val="005A217A"/>
    <w:rPr>
      <w:rFonts w:ascii="BMWGroupTN" w:hAnsi="BMWGroupTN"/>
      <w:b/>
    </w:rPr>
  </w:style>
  <w:style w:type="table" w:styleId="TableGrid">
    <w:name w:val="Table Grid"/>
    <w:basedOn w:val="TableNormal"/>
    <w:uiPriority w:val="59"/>
    <w:rsid w:val="00DF476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vMarginallight">
    <w:name w:val="fv_Marginal_light"/>
    <w:basedOn w:val="fvBasisfuerLight"/>
    <w:semiHidden/>
    <w:qFormat/>
    <w:rsid w:val="007A0E96"/>
    <w:pPr>
      <w:spacing w:line="144" w:lineRule="exact"/>
    </w:pPr>
    <w:rPr>
      <w:sz w:val="12"/>
    </w:rPr>
  </w:style>
  <w:style w:type="paragraph" w:customStyle="1" w:styleId="fvBasisfuerBoldAbsatz">
    <w:name w:val="fv_Basis_fuer_Bold_Absatz"/>
    <w:basedOn w:val="Normal"/>
    <w:semiHidden/>
    <w:rsid w:val="00E65EE4"/>
    <w:rPr>
      <w:b/>
    </w:rPr>
  </w:style>
  <w:style w:type="paragraph" w:customStyle="1" w:styleId="fvBezugsvermerk">
    <w:name w:val="fv_Bezugsvermerk"/>
    <w:basedOn w:val="fvBasisfuerLight"/>
    <w:semiHidden/>
    <w:qFormat/>
    <w:rsid w:val="00F97833"/>
    <w:pPr>
      <w:framePr w:wrap="around" w:vAnchor="page" w:hAnchor="page" w:x="7" w:y="2723"/>
      <w:spacing w:before="20"/>
      <w:suppressOverlap/>
    </w:pPr>
    <w:rPr>
      <w:sz w:val="12"/>
    </w:rPr>
  </w:style>
  <w:style w:type="paragraph" w:customStyle="1" w:styleId="fvBasisfuerLight">
    <w:name w:val="fv_Basis_fuer_Light"/>
    <w:basedOn w:val="Normal"/>
    <w:semiHidden/>
    <w:qFormat/>
    <w:rsid w:val="009D20D4"/>
    <w:rPr>
      <w:rFonts w:ascii="BMWGroupTN Light" w:hAnsi="BMWGroupTN Light"/>
    </w:rPr>
  </w:style>
  <w:style w:type="paragraph" w:customStyle="1" w:styleId="fvAbsenderzeile">
    <w:name w:val="fv_Absenderzeile"/>
    <w:basedOn w:val="fvBasisfuerLight"/>
    <w:semiHidden/>
    <w:qFormat/>
    <w:rsid w:val="005F1835"/>
    <w:pPr>
      <w:spacing w:line="130" w:lineRule="exact"/>
    </w:pPr>
    <w:rPr>
      <w:sz w:val="12"/>
    </w:rPr>
  </w:style>
  <w:style w:type="paragraph" w:customStyle="1" w:styleId="fvBasisfuerRegular">
    <w:name w:val="fv_Basis_fuer_Regular"/>
    <w:basedOn w:val="Normal"/>
    <w:semiHidden/>
    <w:qFormat/>
    <w:rsid w:val="00AE1300"/>
    <w:rPr>
      <w:rFonts w:ascii="BMW Group" w:hAnsi="BMW Group"/>
    </w:rPr>
  </w:style>
  <w:style w:type="character" w:customStyle="1" w:styleId="fvMarginalregular">
    <w:name w:val="fv_Marginal_regular"/>
    <w:basedOn w:val="DefaultParagraphFont"/>
    <w:uiPriority w:val="1"/>
    <w:semiHidden/>
    <w:qFormat/>
    <w:rsid w:val="00AE1300"/>
    <w:rPr>
      <w:rFonts w:ascii="BMWGroupTN" w:hAnsi="BMWGroupTN"/>
    </w:rPr>
  </w:style>
  <w:style w:type="character" w:styleId="Hyperlink">
    <w:name w:val="Hyperlink"/>
    <w:basedOn w:val="DefaultParagraphFont"/>
    <w:uiPriority w:val="99"/>
    <w:unhideWhenUsed/>
    <w:rsid w:val="000B64B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9238A"/>
    <w:rPr>
      <w:color w:val="auto"/>
    </w:rPr>
  </w:style>
  <w:style w:type="numbering" w:customStyle="1" w:styleId="fvListefuerUeberschriften">
    <w:name w:val="fv_Liste_fuer_Ueberschriften"/>
    <w:basedOn w:val="NoList"/>
    <w:uiPriority w:val="99"/>
    <w:semiHidden/>
    <w:rsid w:val="008553AD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8C4B81"/>
    <w:rPr>
      <w:rFonts w:eastAsiaTheme="majorEastAsia" w:cstheme="majorBidi"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B81"/>
    <w:rPr>
      <w:rFonts w:eastAsiaTheme="majorEastAsia" w:cstheme="majorBidi"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B81"/>
    <w:rPr>
      <w:rFonts w:eastAsiaTheme="majorEastAsia" w:cstheme="majorBidi"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B81"/>
    <w:rPr>
      <w:rFonts w:eastAsiaTheme="majorEastAsia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B81"/>
    <w:rPr>
      <w:rFonts w:eastAsiaTheme="majorEastAsia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B81"/>
    <w:rPr>
      <w:rFonts w:eastAsiaTheme="majorEastAsia" w:cstheme="majorBidi"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B81"/>
    <w:rPr>
      <w:rFonts w:eastAsiaTheme="majorEastAsia"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B81"/>
    <w:rPr>
      <w:rFonts w:eastAsiaTheme="majorEastAsia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B81"/>
    <w:rPr>
      <w:rFonts w:eastAsiaTheme="majorEastAsia" w:cstheme="majorBidi"/>
      <w:iCs/>
    </w:rPr>
  </w:style>
  <w:style w:type="paragraph" w:customStyle="1" w:styleId="fvWortmarke245schwarz">
    <w:name w:val="fv_Wortmarke_24_5_schwarz"/>
    <w:basedOn w:val="fvBasisfuerBoldAbsatz"/>
    <w:semiHidden/>
    <w:qFormat/>
    <w:rsid w:val="00E65EE4"/>
    <w:pPr>
      <w:spacing w:line="240" w:lineRule="auto"/>
    </w:pPr>
    <w:rPr>
      <w:sz w:val="49"/>
    </w:rPr>
  </w:style>
  <w:style w:type="paragraph" w:customStyle="1" w:styleId="fvWortmarke245grau">
    <w:name w:val="fv_Wortmarke_24_5_grau"/>
    <w:basedOn w:val="fvWortmarke245schwarz"/>
    <w:semiHidden/>
    <w:qFormat/>
    <w:rsid w:val="00AE1300"/>
    <w:rPr>
      <w:color w:val="6F7070"/>
    </w:rPr>
  </w:style>
  <w:style w:type="paragraph" w:customStyle="1" w:styleId="fvAufzaehlung01">
    <w:name w:val="fv_Aufzaehlung_01"/>
    <w:basedOn w:val="fvBasisfuerLight"/>
    <w:qFormat/>
    <w:rsid w:val="00B33C40"/>
    <w:pPr>
      <w:numPr>
        <w:numId w:val="3"/>
      </w:numPr>
    </w:pPr>
  </w:style>
  <w:style w:type="paragraph" w:customStyle="1" w:styleId="fvAufzaehlung02">
    <w:name w:val="fv_Aufzaehlung_02"/>
    <w:basedOn w:val="fvAufzaehlung01"/>
    <w:qFormat/>
    <w:rsid w:val="00B33C40"/>
    <w:pPr>
      <w:numPr>
        <w:ilvl w:val="1"/>
      </w:numPr>
    </w:pPr>
  </w:style>
  <w:style w:type="numbering" w:customStyle="1" w:styleId="fvListefuerAufzaehlung">
    <w:name w:val="fv_Liste_fuer_Aufzaehlung"/>
    <w:basedOn w:val="NoList"/>
    <w:uiPriority w:val="99"/>
    <w:semiHidden/>
    <w:rsid w:val="00B33C40"/>
    <w:pPr>
      <w:numPr>
        <w:numId w:val="3"/>
      </w:numPr>
    </w:pPr>
  </w:style>
  <w:style w:type="paragraph" w:customStyle="1" w:styleId="fvZusatzbegriff02schwarz">
    <w:name w:val="fv_Zusatzbegriff_02_schwarz"/>
    <w:basedOn w:val="Normal"/>
    <w:semiHidden/>
    <w:qFormat/>
    <w:rsid w:val="009D07CA"/>
  </w:style>
  <w:style w:type="paragraph" w:customStyle="1" w:styleId="fv1Punkt">
    <w:name w:val="fv_1_Punkt"/>
    <w:basedOn w:val="Normal"/>
    <w:semiHidden/>
    <w:qFormat/>
    <w:rsid w:val="00107CF9"/>
    <w:pPr>
      <w:spacing w:line="240" w:lineRule="auto"/>
    </w:pPr>
    <w:rPr>
      <w:sz w:val="2"/>
    </w:rPr>
  </w:style>
  <w:style w:type="character" w:customStyle="1" w:styleId="fvBasisfuerBoldZeichen">
    <w:name w:val="fv_Basis_fuer_Bold_Zeichen"/>
    <w:basedOn w:val="DefaultParagraphFont"/>
    <w:semiHidden/>
    <w:rsid w:val="00C43645"/>
    <w:rPr>
      <w:rFonts w:ascii="BMWGroupTN" w:hAnsi="BMWGroupTN"/>
      <w:b/>
    </w:rPr>
  </w:style>
  <w:style w:type="character" w:customStyle="1" w:styleId="fvMarginalbold">
    <w:name w:val="fv_Marginal_bold"/>
    <w:basedOn w:val="fvBasisfuerBoldZeichen"/>
    <w:uiPriority w:val="1"/>
    <w:semiHidden/>
    <w:rsid w:val="00F70CE1"/>
    <w:rPr>
      <w:rFonts w:ascii="BMWGroupTN" w:hAnsi="BMWGroupTN"/>
      <w:b/>
    </w:rPr>
  </w:style>
  <w:style w:type="paragraph" w:customStyle="1" w:styleId="fvWortmarke165grau">
    <w:name w:val="fv_Wortmarke_16_5_grau"/>
    <w:basedOn w:val="fvWortmarke165schwarz"/>
    <w:semiHidden/>
    <w:qFormat/>
    <w:rsid w:val="00E65EE4"/>
    <w:rPr>
      <w:color w:val="6F7070"/>
    </w:rPr>
  </w:style>
  <w:style w:type="paragraph" w:customStyle="1" w:styleId="fvWortmarke165schwarz">
    <w:name w:val="fv_Wortmarke_16_5_schwarz"/>
    <w:basedOn w:val="fvBasisfuerBoldAbsatz"/>
    <w:semiHidden/>
    <w:qFormat/>
    <w:rsid w:val="00E65EE4"/>
    <w:pPr>
      <w:spacing w:line="240" w:lineRule="auto"/>
    </w:pPr>
    <w:rPr>
      <w:sz w:val="33"/>
    </w:rPr>
  </w:style>
  <w:style w:type="paragraph" w:customStyle="1" w:styleId="fvAdressat9pt">
    <w:name w:val="fv_Adressat_9_pt"/>
    <w:basedOn w:val="Normal"/>
    <w:semiHidden/>
    <w:qFormat/>
    <w:rsid w:val="00C81BFD"/>
    <w:pPr>
      <w:spacing w:line="220" w:lineRule="exact"/>
    </w:pPr>
    <w:rPr>
      <w:sz w:val="18"/>
    </w:rPr>
  </w:style>
  <w:style w:type="paragraph" w:customStyle="1" w:styleId="fvZAgenau12pt">
    <w:name w:val="fv_ZA_genau_12_pt"/>
    <w:basedOn w:val="Normal"/>
    <w:semiHidden/>
    <w:qFormat/>
    <w:rsid w:val="00C81BFD"/>
    <w:pPr>
      <w:spacing w:line="240" w:lineRule="exact"/>
    </w:pPr>
  </w:style>
  <w:style w:type="paragraph" w:customStyle="1" w:styleId="fvZusatzbegriff01grau">
    <w:name w:val="fv_Zusatzbegriff_01_grau"/>
    <w:basedOn w:val="fvZusatzbegriff02schwarz"/>
    <w:semiHidden/>
    <w:qFormat/>
    <w:rsid w:val="009D07CA"/>
    <w:rPr>
      <w:color w:val="6F7070"/>
    </w:rPr>
  </w:style>
  <w:style w:type="paragraph" w:customStyle="1" w:styleId="fv6pteinfach">
    <w:name w:val="fv_6pt_einfach"/>
    <w:basedOn w:val="Normal"/>
    <w:semiHidden/>
    <w:qFormat/>
    <w:rsid w:val="008A6AD5"/>
    <w:pPr>
      <w:spacing w:line="240" w:lineRule="auto"/>
    </w:pPr>
    <w:rPr>
      <w:sz w:val="12"/>
    </w:rPr>
  </w:style>
  <w:style w:type="paragraph" w:styleId="ListParagraph">
    <w:name w:val="List Paragraph"/>
    <w:basedOn w:val="Normal"/>
    <w:uiPriority w:val="34"/>
    <w:qFormat/>
    <w:rsid w:val="009B0245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:lang w:val="en-US"/>
      <w14:ligatures w14:val="standardContextual"/>
      <w14:numSpacing w14:val="default"/>
    </w:rPr>
  </w:style>
  <w:style w:type="paragraph" w:styleId="Revision">
    <w:name w:val="Revision"/>
    <w:hidden/>
    <w:uiPriority w:val="99"/>
    <w:semiHidden/>
    <w:rsid w:val="0017208A"/>
    <w:pPr>
      <w:spacing w:line="240" w:lineRule="auto"/>
    </w:pPr>
    <w:rPr>
      <w:rFonts w:ascii="BMWGroupTN" w:hAnsi="BMWGroupTN"/>
      <w:kern w:val="16"/>
      <w:lang w:val="en-GB"/>
      <w14:ligatures w14:val="standard"/>
      <w14:numSpacing w14:val="tabular"/>
    </w:rPr>
  </w:style>
  <w:style w:type="paragraph" w:styleId="NormalWeb">
    <w:name w:val="Normal (Web)"/>
    <w:basedOn w:val="Normal"/>
    <w:uiPriority w:val="99"/>
    <w:unhideWhenUsed/>
    <w:rsid w:val="0075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  <w14:numSpacing w14:val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xz3oeo\AppData\Local\Temp\7zO0ADF7AE5\EN_Universal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root>
  <date/>
  <subject/>
</root>
</file>

<file path=customXml/itemProps1.xml><?xml version="1.0" encoding="utf-8"?>
<ds:datastoreItem xmlns:ds="http://schemas.openxmlformats.org/officeDocument/2006/customXml" ds:itemID="{950BAE11-1214-4970-BD78-DA040B4A16CB}">
  <ds:schemaRefs/>
</ds:datastoreItem>
</file>

<file path=docMetadata/LabelInfo.xml><?xml version="1.0" encoding="utf-8"?>
<clbl:labelList xmlns:clbl="http://schemas.microsoft.com/office/2020/mipLabelMetadata">
  <clbl:label id="{c2601314-b878-4900-a263-6d04f23371fa}" enabled="1" method="Privileged" siteId="{ce849bab-cc1c-465b-b62e-18f07c9ac19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EN_Universal</Template>
  <TotalTime>1</TotalTime>
  <Pages>4</Pages>
  <Words>832</Words>
  <Characters>4745</Characters>
  <Application>Microsoft Office Word</Application>
  <DocSecurity>4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Vintsingerode Daniil</dc:creator>
  <dc:description/>
  <cp:lastModifiedBy>Alexandra Richards</cp:lastModifiedBy>
  <cp:revision>2</cp:revision>
  <cp:lastPrinted>2025-11-17T09:49:00Z</cp:lastPrinted>
  <dcterms:created xsi:type="dcterms:W3CDTF">2026-10-27T05:04:00Z</dcterms:created>
  <dcterms:modified xsi:type="dcterms:W3CDTF">2026-10-27T05:04:00Z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2601314-b878-4900-a263-6d04f23371fa_Enabled">
    <vt:lpwstr>true</vt:lpwstr>
  </property>
  <property fmtid="{D5CDD505-2E9C-101B-9397-08002B2CF9AE}" pid="3" name="MSIP_Label_c2601314-b878-4900-a263-6d04f23371fa_SetDate">
    <vt:lpwstr>2025-05-14T12:06:13Z</vt:lpwstr>
  </property>
  <property fmtid="{D5CDD505-2E9C-101B-9397-08002B2CF9AE}" pid="4" name="MSIP_Label_c2601314-b878-4900-a263-6d04f23371fa_Method">
    <vt:lpwstr>Privileged</vt:lpwstr>
  </property>
  <property fmtid="{D5CDD505-2E9C-101B-9397-08002B2CF9AE}" pid="5" name="MSIP_Label_c2601314-b878-4900-a263-6d04f23371fa_Name">
    <vt:lpwstr>c2601314-b878-4900-a263-6d04f23371fa</vt:lpwstr>
  </property>
  <property fmtid="{D5CDD505-2E9C-101B-9397-08002B2CF9AE}" pid="6" name="MSIP_Label_c2601314-b878-4900-a263-6d04f23371fa_SiteId">
    <vt:lpwstr>ce849bab-cc1c-465b-b62e-18f07c9ac198</vt:lpwstr>
  </property>
  <property fmtid="{D5CDD505-2E9C-101B-9397-08002B2CF9AE}" pid="7" name="MSIP_Label_c2601314-b878-4900-a263-6d04f23371fa_ActionId">
    <vt:lpwstr>3abfb99b-67c5-4ad7-bf03-c7df4dcc1f4e</vt:lpwstr>
  </property>
  <property fmtid="{D5CDD505-2E9C-101B-9397-08002B2CF9AE}" pid="8" name="MSIP_Label_c2601314-b878-4900-a263-6d04f23371fa_ContentBits">
    <vt:lpwstr>0</vt:lpwstr>
  </property>
  <property fmtid="{D5CDD505-2E9C-101B-9397-08002B2CF9AE}" pid="9" name="GrammarlyDocumentId">
    <vt:lpwstr>6a41e5fa-b301-4964-9ac3-222bb4f2a0fd</vt:lpwstr>
  </property>
</Properties>
</file>